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E161A" w14:textId="7C5B5B2E" w:rsidR="00BF69CF" w:rsidRDefault="00BF69CF" w:rsidP="00BF69CF">
      <w:pPr>
        <w:ind w:firstLine="0"/>
      </w:pPr>
    </w:p>
    <w:tbl>
      <w:tblPr>
        <w:tblW w:w="10172" w:type="dxa"/>
        <w:jc w:val="right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DA576A" w14:paraId="77EE908F" w14:textId="77777777" w:rsidTr="00C27180">
        <w:trPr>
          <w:jc w:val="right"/>
        </w:trPr>
        <w:tc>
          <w:tcPr>
            <w:tcW w:w="4821" w:type="dxa"/>
          </w:tcPr>
          <w:p w14:paraId="32229C15" w14:textId="77777777" w:rsidR="00DA576A" w:rsidRPr="00646136" w:rsidRDefault="00DA576A" w:rsidP="00C27180">
            <w:pPr>
              <w:ind w:firstLine="0"/>
            </w:pPr>
          </w:p>
        </w:tc>
        <w:tc>
          <w:tcPr>
            <w:tcW w:w="1162" w:type="dxa"/>
          </w:tcPr>
          <w:p w14:paraId="74CAAC84" w14:textId="77777777" w:rsidR="00DA576A" w:rsidRPr="00646136" w:rsidRDefault="00DA576A" w:rsidP="00C27180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1E492A75" w14:textId="77777777" w:rsidR="00DA576A" w:rsidRPr="007D7F37" w:rsidRDefault="00DA576A" w:rsidP="00C27180">
            <w:pPr>
              <w:ind w:firstLine="0"/>
            </w:pPr>
            <w:r w:rsidRPr="007D7F37">
              <w:t>УТВЕРЖДАЮ</w:t>
            </w:r>
          </w:p>
        </w:tc>
      </w:tr>
      <w:tr w:rsidR="00DA576A" w14:paraId="693C1ACC" w14:textId="77777777" w:rsidTr="00C27180">
        <w:trPr>
          <w:trHeight w:val="2047"/>
          <w:jc w:val="right"/>
        </w:trPr>
        <w:tc>
          <w:tcPr>
            <w:tcW w:w="4821" w:type="dxa"/>
            <w:hideMark/>
          </w:tcPr>
          <w:p w14:paraId="162CB7C9" w14:textId="77777777" w:rsidR="00DA576A" w:rsidRPr="00F62A47" w:rsidRDefault="00DA576A" w:rsidP="00C27180">
            <w:pPr>
              <w:ind w:firstLine="0"/>
            </w:pPr>
          </w:p>
        </w:tc>
        <w:tc>
          <w:tcPr>
            <w:tcW w:w="1162" w:type="dxa"/>
          </w:tcPr>
          <w:p w14:paraId="4C935AFB" w14:textId="77777777" w:rsidR="00DA576A" w:rsidRPr="00646136" w:rsidRDefault="00DA576A" w:rsidP="00C27180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4C163B88" w14:textId="13D9159C" w:rsidR="00DA576A" w:rsidRPr="007D7F37" w:rsidRDefault="003436C8" w:rsidP="00C27180">
            <w:pPr>
              <w:ind w:firstLine="0"/>
            </w:pPr>
            <w:r>
              <w:t>Преподаватель У</w:t>
            </w:r>
            <w:r w:rsidR="00DA576A" w:rsidRPr="007D7F37">
              <w:t>П</w:t>
            </w:r>
            <w:r>
              <w:t>.0</w:t>
            </w:r>
            <w:r w:rsidR="003935C8">
              <w:t>3</w:t>
            </w:r>
          </w:p>
          <w:p w14:paraId="0BF69CE9" w14:textId="280A0749" w:rsidR="00DA576A" w:rsidRPr="007D7F37" w:rsidRDefault="00DA576A" w:rsidP="00C27180">
            <w:pPr>
              <w:ind w:firstLine="0"/>
            </w:pPr>
            <w:r w:rsidRPr="007D7F37">
              <w:t>________________</w:t>
            </w:r>
            <w:r w:rsidR="004C6738">
              <w:t xml:space="preserve"> Долженкова М.Л</w:t>
            </w:r>
            <w:r w:rsidR="004C6738" w:rsidRPr="007D7F37">
              <w:t>.</w:t>
            </w:r>
          </w:p>
          <w:p w14:paraId="0EEE5B95" w14:textId="355F8CCD" w:rsidR="00DA576A" w:rsidRPr="007D7F37" w:rsidRDefault="00DA576A" w:rsidP="00C27180">
            <w:pPr>
              <w:ind w:firstLine="0"/>
            </w:pPr>
            <w:r w:rsidRPr="007D7F37">
              <w:t>«____» _____________ 20</w:t>
            </w:r>
            <w:r w:rsidR="000111A3" w:rsidRPr="007D7F37">
              <w:t>2</w:t>
            </w:r>
            <w:r w:rsidR="008442EE" w:rsidRPr="007D7F37">
              <w:t>5</w:t>
            </w:r>
            <w:r w:rsidRPr="007D7F37">
              <w:t> г.</w:t>
            </w:r>
          </w:p>
        </w:tc>
      </w:tr>
    </w:tbl>
    <w:p w14:paraId="20207711" w14:textId="3B69DBC9" w:rsidR="00C27180" w:rsidRDefault="00C27180" w:rsidP="00DA576A"/>
    <w:p w14:paraId="56BEE573" w14:textId="77777777" w:rsidR="00DA576A" w:rsidRDefault="00DA576A" w:rsidP="00DA576A"/>
    <w:p w14:paraId="74754FFB" w14:textId="77777777" w:rsidR="00DA576A" w:rsidRPr="00646136" w:rsidRDefault="00DA576A" w:rsidP="00DA576A"/>
    <w:p w14:paraId="538A3CE7" w14:textId="77777777" w:rsidR="00DA576A" w:rsidRPr="00A50CA7" w:rsidRDefault="00DA576A" w:rsidP="00DA576A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794F5955" w14:textId="75B1728A" w:rsidR="00DA576A" w:rsidRPr="00D26D74" w:rsidRDefault="00DA576A" w:rsidP="00DA576A">
      <w:pPr>
        <w:ind w:firstLine="0"/>
        <w:jc w:val="center"/>
        <w:rPr>
          <w:u w:val="single"/>
        </w:rPr>
      </w:pPr>
      <w:r w:rsidRPr="00D26D74">
        <w:rPr>
          <w:u w:val="single"/>
        </w:rPr>
        <w:t xml:space="preserve">на </w:t>
      </w:r>
      <w:r w:rsidR="00D26D74" w:rsidRPr="00D26D74">
        <w:rPr>
          <w:u w:val="single"/>
        </w:rPr>
        <w:t xml:space="preserve">разработку </w:t>
      </w:r>
      <w:r w:rsidR="00D26D74" w:rsidRPr="00D26D74">
        <w:rPr>
          <w:szCs w:val="24"/>
          <w:u w:val="single"/>
        </w:rPr>
        <w:t>информационной системы</w:t>
      </w:r>
      <w:r w:rsidR="00D26D74" w:rsidRPr="00D26D74">
        <w:rPr>
          <w:u w:val="single"/>
        </w:rPr>
        <w:t xml:space="preserve"> для фиксации и учета дефектов объектов городской инфраструктуры.</w:t>
      </w:r>
    </w:p>
    <w:p w14:paraId="010C1ADC" w14:textId="77777777" w:rsidR="00DA576A" w:rsidRPr="00646136" w:rsidRDefault="00DA576A" w:rsidP="00DA576A"/>
    <w:p w14:paraId="486F189A" w14:textId="77777777" w:rsidR="00DA576A" w:rsidRPr="00646136" w:rsidRDefault="00DA576A" w:rsidP="00DA576A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8442EE" w14:paraId="277ECAA1" w14:textId="77777777" w:rsidTr="00AE2BFC">
        <w:tc>
          <w:tcPr>
            <w:tcW w:w="4821" w:type="dxa"/>
          </w:tcPr>
          <w:p w14:paraId="690FAC01" w14:textId="42E37E7A" w:rsidR="008442EE" w:rsidRPr="00646136" w:rsidRDefault="008442EE" w:rsidP="008442EE">
            <w:pPr>
              <w:ind w:firstLine="0"/>
            </w:pPr>
          </w:p>
        </w:tc>
        <w:tc>
          <w:tcPr>
            <w:tcW w:w="1134" w:type="dxa"/>
          </w:tcPr>
          <w:p w14:paraId="1946826D" w14:textId="77777777" w:rsidR="008442EE" w:rsidRPr="00646136" w:rsidRDefault="008442EE" w:rsidP="008442EE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41063DD4" w14:textId="6AF8B577" w:rsidR="008442EE" w:rsidRPr="00646136" w:rsidRDefault="008442EE" w:rsidP="008442EE">
            <w:pPr>
              <w:ind w:firstLine="0"/>
            </w:pPr>
            <w:r w:rsidRPr="00646136">
              <w:t>СОГЛАСОВАНО</w:t>
            </w:r>
          </w:p>
        </w:tc>
      </w:tr>
      <w:tr w:rsidR="008442EE" w14:paraId="42FD336A" w14:textId="77777777" w:rsidTr="00AE2BFC">
        <w:trPr>
          <w:trHeight w:val="1713"/>
        </w:trPr>
        <w:tc>
          <w:tcPr>
            <w:tcW w:w="4821" w:type="dxa"/>
            <w:hideMark/>
          </w:tcPr>
          <w:p w14:paraId="457E74C7" w14:textId="0CED3745" w:rsidR="008442EE" w:rsidRPr="00646136" w:rsidRDefault="008442EE" w:rsidP="008442EE">
            <w:pPr>
              <w:ind w:firstLine="0"/>
            </w:pPr>
          </w:p>
          <w:p w14:paraId="1F52D262" w14:textId="31BFF5AC" w:rsidR="008442EE" w:rsidRPr="00646136" w:rsidRDefault="008442EE" w:rsidP="008442EE">
            <w:pPr>
              <w:ind w:firstLine="0"/>
            </w:pPr>
          </w:p>
        </w:tc>
        <w:tc>
          <w:tcPr>
            <w:tcW w:w="1134" w:type="dxa"/>
          </w:tcPr>
          <w:p w14:paraId="475DB625" w14:textId="77777777" w:rsidR="008442EE" w:rsidRPr="00646136" w:rsidRDefault="008442EE" w:rsidP="008442EE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EADB3E2" w14:textId="77777777" w:rsidR="008442EE" w:rsidRPr="00646136" w:rsidRDefault="008442EE" w:rsidP="008442EE">
            <w:pPr>
              <w:ind w:firstLine="0"/>
            </w:pPr>
            <w:r>
              <w:t>Студент колледжа ВятГУ</w:t>
            </w:r>
          </w:p>
          <w:p w14:paraId="58DAB26D" w14:textId="693A4622" w:rsidR="008442EE" w:rsidRPr="00646136" w:rsidRDefault="008442EE" w:rsidP="008442EE">
            <w:pPr>
              <w:ind w:firstLine="0"/>
            </w:pPr>
            <w:r w:rsidRPr="00646136">
              <w:t>________________</w:t>
            </w:r>
            <w:r>
              <w:t xml:space="preserve"> </w:t>
            </w:r>
            <w:r w:rsidR="00D26D74">
              <w:t>Шумилов И.А.</w:t>
            </w:r>
          </w:p>
          <w:p w14:paraId="10C725AE" w14:textId="56BD4C3F" w:rsidR="008442EE" w:rsidRPr="00D37FCB" w:rsidRDefault="008442EE" w:rsidP="008442EE">
            <w:pPr>
              <w:ind w:firstLine="0"/>
            </w:pPr>
            <w:r>
              <w:t>«____» _____________ 2025</w:t>
            </w:r>
            <w:r w:rsidRPr="00646136">
              <w:t> г.</w:t>
            </w:r>
          </w:p>
        </w:tc>
      </w:tr>
      <w:tr w:rsidR="00E37633" w14:paraId="06A6A15B" w14:textId="77777777" w:rsidTr="00AE2BFC">
        <w:trPr>
          <w:gridAfter w:val="1"/>
          <w:wAfter w:w="4217" w:type="dxa"/>
          <w:trHeight w:val="419"/>
        </w:trPr>
        <w:tc>
          <w:tcPr>
            <w:tcW w:w="4821" w:type="dxa"/>
          </w:tcPr>
          <w:p w14:paraId="06AA53FC" w14:textId="77777777" w:rsidR="00E37633" w:rsidRPr="00D31A36" w:rsidRDefault="00E37633" w:rsidP="008442EE">
            <w:pPr>
              <w:ind w:firstLine="0"/>
            </w:pPr>
          </w:p>
        </w:tc>
        <w:tc>
          <w:tcPr>
            <w:tcW w:w="1134" w:type="dxa"/>
          </w:tcPr>
          <w:p w14:paraId="4F64A24B" w14:textId="77777777" w:rsidR="00E37633" w:rsidRPr="00646136" w:rsidRDefault="00E37633" w:rsidP="008442EE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E37633" w14:paraId="586C60BF" w14:textId="77777777" w:rsidTr="00AE2BFC">
        <w:trPr>
          <w:gridAfter w:val="1"/>
          <w:wAfter w:w="4217" w:type="dxa"/>
          <w:trHeight w:val="1712"/>
        </w:trPr>
        <w:tc>
          <w:tcPr>
            <w:tcW w:w="4821" w:type="dxa"/>
          </w:tcPr>
          <w:p w14:paraId="4188DD46" w14:textId="77777777" w:rsidR="00E37633" w:rsidRPr="00D31A36" w:rsidRDefault="00E37633" w:rsidP="008442EE">
            <w:pPr>
              <w:ind w:firstLine="0"/>
            </w:pPr>
          </w:p>
        </w:tc>
        <w:tc>
          <w:tcPr>
            <w:tcW w:w="1134" w:type="dxa"/>
          </w:tcPr>
          <w:p w14:paraId="3A9DAFA1" w14:textId="77777777" w:rsidR="00E37633" w:rsidRPr="00646136" w:rsidRDefault="00E37633" w:rsidP="008442EE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E37633" w14:paraId="6668A3BE" w14:textId="77777777" w:rsidTr="00AE2BFC">
        <w:trPr>
          <w:gridAfter w:val="1"/>
          <w:wAfter w:w="4217" w:type="dxa"/>
          <w:trHeight w:val="419"/>
        </w:trPr>
        <w:tc>
          <w:tcPr>
            <w:tcW w:w="4821" w:type="dxa"/>
          </w:tcPr>
          <w:p w14:paraId="50C87493" w14:textId="77777777" w:rsidR="00E37633" w:rsidRPr="00D31A36" w:rsidRDefault="00E37633" w:rsidP="008442EE">
            <w:pPr>
              <w:ind w:firstLine="0"/>
            </w:pPr>
          </w:p>
        </w:tc>
        <w:tc>
          <w:tcPr>
            <w:tcW w:w="1134" w:type="dxa"/>
          </w:tcPr>
          <w:p w14:paraId="352D088A" w14:textId="77777777" w:rsidR="00E37633" w:rsidRPr="00646136" w:rsidRDefault="00E37633" w:rsidP="008442EE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E37633" w14:paraId="604CDF85" w14:textId="77777777" w:rsidTr="00AE2BFC">
        <w:trPr>
          <w:gridAfter w:val="1"/>
          <w:wAfter w:w="4217" w:type="dxa"/>
          <w:trHeight w:val="1713"/>
        </w:trPr>
        <w:tc>
          <w:tcPr>
            <w:tcW w:w="4821" w:type="dxa"/>
          </w:tcPr>
          <w:p w14:paraId="575E8EBB" w14:textId="77777777" w:rsidR="00E37633" w:rsidRPr="00D31A36" w:rsidRDefault="00E37633" w:rsidP="008442EE">
            <w:pPr>
              <w:ind w:firstLine="0"/>
            </w:pPr>
          </w:p>
        </w:tc>
        <w:tc>
          <w:tcPr>
            <w:tcW w:w="1134" w:type="dxa"/>
          </w:tcPr>
          <w:p w14:paraId="61968C8D" w14:textId="77777777" w:rsidR="00E37633" w:rsidRPr="00646136" w:rsidRDefault="00E37633" w:rsidP="008442EE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15D082F6" w14:textId="5898D1A3" w:rsidR="00990EAC" w:rsidRPr="00646136" w:rsidRDefault="00DA576A" w:rsidP="008442EE">
      <w:pPr>
        <w:ind w:firstLine="0"/>
        <w:jc w:val="center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</w:t>
      </w:r>
      <w:r w:rsidR="008442EE">
        <w:t>5</w:t>
      </w: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38678C4F" w14:textId="36C41713" w:rsidR="008D3437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572501" w:history="1">
            <w:r w:rsidR="008D3437" w:rsidRPr="00FC23B1">
              <w:rPr>
                <w:rStyle w:val="a6"/>
              </w:rPr>
              <w:t>Введение</w:t>
            </w:r>
            <w:r w:rsidR="008D3437">
              <w:rPr>
                <w:webHidden/>
              </w:rPr>
              <w:tab/>
            </w:r>
            <w:r w:rsidR="008D3437">
              <w:rPr>
                <w:webHidden/>
              </w:rPr>
              <w:fldChar w:fldCharType="begin"/>
            </w:r>
            <w:r w:rsidR="008D3437">
              <w:rPr>
                <w:webHidden/>
              </w:rPr>
              <w:instrText xml:space="preserve"> PAGEREF _Toc212572501 \h </w:instrText>
            </w:r>
            <w:r w:rsidR="008D3437">
              <w:rPr>
                <w:webHidden/>
              </w:rPr>
            </w:r>
            <w:r w:rsidR="008D3437">
              <w:rPr>
                <w:webHidden/>
              </w:rPr>
              <w:fldChar w:fldCharType="separate"/>
            </w:r>
            <w:r w:rsidR="008D3437">
              <w:rPr>
                <w:webHidden/>
              </w:rPr>
              <w:t>2</w:t>
            </w:r>
            <w:r w:rsidR="008D3437">
              <w:rPr>
                <w:webHidden/>
              </w:rPr>
              <w:fldChar w:fldCharType="end"/>
            </w:r>
          </w:hyperlink>
        </w:p>
        <w:p w14:paraId="777E959A" w14:textId="2E1B1329" w:rsidR="008D3437" w:rsidRDefault="008D3437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02" w:history="1">
            <w:r w:rsidRPr="00FC23B1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E3E2C28" w14:textId="1CAAF5E6" w:rsidR="008D3437" w:rsidRDefault="008D3437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03" w:history="1">
            <w:r w:rsidRPr="00FC23B1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230D412" w14:textId="01884B3E" w:rsidR="008D3437" w:rsidRDefault="008D3437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04" w:history="1">
            <w:r w:rsidRPr="00FC23B1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64492B3" w14:textId="7FA40936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05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BCC6E6" w14:textId="1B738444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06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82758A5" w14:textId="2A4F0F4A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07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808BC7" w14:textId="46223314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08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7F4954" w14:textId="291F0B3F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09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C2CF4E7" w14:textId="29D360B8" w:rsidR="008D3437" w:rsidRDefault="008D3437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10" w:history="1">
            <w:r w:rsidRPr="00FC23B1">
              <w:rPr>
                <w:rStyle w:val="a6"/>
              </w:rPr>
              <w:t>3.5.1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3BC3682" w14:textId="7BEB9BCE" w:rsidR="008D3437" w:rsidRDefault="008D3437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11" w:history="1">
            <w:r w:rsidRPr="00FC23B1">
              <w:rPr>
                <w:rStyle w:val="a6"/>
              </w:rPr>
              <w:t>3.5.2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683E4FB" w14:textId="5FE8A2ED" w:rsidR="008D3437" w:rsidRDefault="008D3437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12" w:history="1">
            <w:r w:rsidRPr="00FC23B1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D5E4D13" w14:textId="75D6D9B3" w:rsidR="008D3437" w:rsidRDefault="008D3437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16" w:history="1">
            <w:r w:rsidRPr="00FC23B1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5BFBF3A" w14:textId="6CAAD26B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17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817C813" w14:textId="5D2F9EDB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18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36336A1" w14:textId="7AF80FDB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19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технологическому стеку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0337B09" w14:textId="26449A44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0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203B2C1" w14:textId="70B449E8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1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2ED6F94" w14:textId="1CEABB13" w:rsidR="008D3437" w:rsidRDefault="008D3437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2" w:history="1">
            <w:r w:rsidRPr="00FC23B1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9DE6459" w14:textId="471E04CB" w:rsidR="008D3437" w:rsidRDefault="008D3437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3" w:history="1">
            <w:r w:rsidRPr="00FC23B1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3BC6D3F" w14:textId="628A368F" w:rsidR="008D3437" w:rsidRDefault="008D3437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4" w:history="1">
            <w:r w:rsidRPr="00FC23B1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EB7C53A" w14:textId="4093BC28" w:rsidR="008D3437" w:rsidRDefault="008D3437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5" w:history="1">
            <w:r w:rsidRPr="00FC23B1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B163CE1" w14:textId="476F1AF1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6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F2A527D" w14:textId="42DA748D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7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5AB5B94" w14:textId="546AA81F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8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9E51243" w14:textId="6584D3B4" w:rsidR="008D3437" w:rsidRDefault="008D3437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29" w:history="1">
            <w:r w:rsidRPr="00FC23B1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3FA517B" w14:textId="175F9389" w:rsidR="008D3437" w:rsidRDefault="008D3437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30" w:history="1">
            <w:r w:rsidRPr="00FC23B1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514BDEA" w14:textId="7C2894CC" w:rsidR="008D3437" w:rsidRDefault="008D3437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31" w:history="1">
            <w:r w:rsidRPr="00FC23B1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7C698DE" w14:textId="4C186B12" w:rsidR="008D3437" w:rsidRDefault="008D3437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2572532" w:history="1">
            <w:r w:rsidRPr="00FC23B1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FC23B1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_Toc212572532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CF0F4E1" w14:textId="28E354D7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38AB7944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212572501"/>
      <w:r>
        <w:lastRenderedPageBreak/>
        <w:t>Вв</w:t>
      </w:r>
      <w:r w:rsidR="005A4E60" w:rsidRPr="00F62DCD">
        <w:t>едение</w:t>
      </w:r>
      <w:bookmarkEnd w:id="0"/>
    </w:p>
    <w:p w14:paraId="5407555E" w14:textId="3A8A702C" w:rsidR="00DA576A" w:rsidRPr="00E37633" w:rsidRDefault="00DA576A" w:rsidP="0002777F">
      <w:pPr>
        <w:ind w:right="566"/>
        <w:rPr>
          <w:szCs w:val="24"/>
        </w:rPr>
      </w:pPr>
      <w:r w:rsidRPr="00E37633">
        <w:rPr>
          <w:szCs w:val="24"/>
        </w:rPr>
        <w:t>В данном документе представлено техничес</w:t>
      </w:r>
      <w:r w:rsidR="00D07528" w:rsidRPr="00E37633">
        <w:rPr>
          <w:szCs w:val="24"/>
        </w:rPr>
        <w:t xml:space="preserve">кое задание для </w:t>
      </w:r>
      <w:r w:rsidR="00D26D74" w:rsidRPr="00D26D74">
        <w:rPr>
          <w:szCs w:val="24"/>
        </w:rPr>
        <w:t>разработки информационной системы «ПИТТАСИ», предназначенной для сбора, обработки и визуализации обращений граждан о проблемах городской инфраструктуры.</w:t>
      </w:r>
    </w:p>
    <w:p w14:paraId="3862E6A4" w14:textId="365207CC" w:rsidR="00DA576A" w:rsidRPr="00E37633" w:rsidRDefault="00DA576A" w:rsidP="0002777F">
      <w:pPr>
        <w:ind w:right="566"/>
        <w:rPr>
          <w:szCs w:val="24"/>
        </w:rPr>
      </w:pPr>
      <w:r w:rsidRPr="00E37633">
        <w:rPr>
          <w:szCs w:val="24"/>
        </w:rPr>
        <w:t>Данное техническое задание содержит: наименование разработки, цели и задачи, сведения об</w:t>
      </w:r>
      <w:r w:rsidR="00D07528" w:rsidRPr="00E37633">
        <w:rPr>
          <w:szCs w:val="24"/>
        </w:rPr>
        <w:t xml:space="preserve"> участниках разрабатываемого сайта</w:t>
      </w:r>
      <w:r w:rsidRPr="00E37633">
        <w:rPr>
          <w:szCs w:val="24"/>
        </w:rPr>
        <w:t xml:space="preserve">, сроки разработки, описание предметной области и </w:t>
      </w:r>
      <w:r w:rsidR="007D7F37" w:rsidRPr="00E37633">
        <w:rPr>
          <w:szCs w:val="24"/>
        </w:rPr>
        <w:t>другие аспекты,</w:t>
      </w:r>
      <w:r w:rsidRPr="00E37633">
        <w:rPr>
          <w:szCs w:val="24"/>
        </w:rPr>
        <w:t xml:space="preserve"> и требования, котор</w:t>
      </w:r>
      <w:r w:rsidR="00D07528" w:rsidRPr="00E37633">
        <w:rPr>
          <w:szCs w:val="24"/>
        </w:rPr>
        <w:t>ые помогут поэтапно создать сайт</w:t>
      </w:r>
      <w:r w:rsidRPr="00E37633">
        <w:rPr>
          <w:szCs w:val="24"/>
        </w:rPr>
        <w:t xml:space="preserve"> для исполнителя.</w:t>
      </w:r>
    </w:p>
    <w:p w14:paraId="45370635" w14:textId="77777777" w:rsidR="00DA576A" w:rsidRPr="00FF3D84" w:rsidRDefault="00DA576A" w:rsidP="0002777F">
      <w:pPr>
        <w:ind w:right="566"/>
        <w:rPr>
          <w:sz w:val="28"/>
          <w:szCs w:val="28"/>
        </w:rPr>
      </w:pPr>
      <w:r w:rsidRPr="0047326A">
        <w:rPr>
          <w:szCs w:val="24"/>
        </w:rPr>
        <w:t>Техническое задание предназначено для заказчика с целью согласования результата разработки проекта на соответствие с ожиданиями заказчика</w:t>
      </w:r>
      <w:r>
        <w:rPr>
          <w:sz w:val="28"/>
          <w:szCs w:val="28"/>
        </w:rPr>
        <w:t>.</w:t>
      </w:r>
    </w:p>
    <w:p w14:paraId="6AF5F6EB" w14:textId="77777777" w:rsidR="00DA576A" w:rsidRPr="00894B8E" w:rsidRDefault="00DA576A" w:rsidP="00DA576A"/>
    <w:p w14:paraId="2558034A" w14:textId="77777777" w:rsidR="00DA576A" w:rsidRPr="00DA576A" w:rsidRDefault="00DA576A" w:rsidP="00DA576A"/>
    <w:p w14:paraId="794047BB" w14:textId="441B7FB7" w:rsidR="00A63893" w:rsidRDefault="00EB6A0B" w:rsidP="00C10B2D">
      <w:pPr>
        <w:pStyle w:val="1"/>
      </w:pPr>
      <w:bookmarkStart w:id="1" w:name="_Toc74526610"/>
      <w:bookmarkStart w:id="2" w:name="_Toc128474254"/>
      <w:bookmarkStart w:id="3" w:name="_Toc212572502"/>
      <w:r w:rsidRPr="00EB6A0B">
        <w:lastRenderedPageBreak/>
        <w:t>Термины и определения</w:t>
      </w:r>
      <w:bookmarkEnd w:id="3"/>
    </w:p>
    <w:p w14:paraId="16C251FC" w14:textId="77777777" w:rsidR="00BD3ED3" w:rsidRDefault="00DA576A" w:rsidP="00BD3ED3">
      <w:pPr>
        <w:ind w:right="566"/>
      </w:pPr>
      <w:r>
        <w:t xml:space="preserve">Экранная форма – это форма, </w:t>
      </w:r>
      <w:r w:rsidR="00350444">
        <w:t>которая</w:t>
      </w:r>
      <w:r>
        <w:t xml:space="preserve"> может включать в себя различные элементы: игровое поле, интерфейс, меню, информационные панели, анимации, текст и т.д.</w:t>
      </w:r>
    </w:p>
    <w:p w14:paraId="6E4C60AD" w14:textId="77777777" w:rsidR="00237BB6" w:rsidRPr="00237BB6" w:rsidRDefault="00237BB6" w:rsidP="00237BB6">
      <w:pPr>
        <w:ind w:right="566"/>
        <w:rPr>
          <w:rFonts w:cs="Times New Roman"/>
        </w:rPr>
      </w:pPr>
      <w:r w:rsidRPr="00237BB6">
        <w:rPr>
          <w:rFonts w:cs="Times New Roman"/>
        </w:rPr>
        <w:t>Обращение — структурированная запись в базе данных системы, содержащая информацию о городской проблеме, включая ее геолокацию, категорию, текстовое описание, прикрепленные фотоматериалы и текущий статус исполнения.</w:t>
      </w:r>
    </w:p>
    <w:p w14:paraId="0325D24D" w14:textId="27C17D5C" w:rsidR="00237BB6" w:rsidRPr="00237BB6" w:rsidRDefault="00237BB6" w:rsidP="00237BB6">
      <w:pPr>
        <w:ind w:right="566"/>
        <w:rPr>
          <w:rFonts w:cs="Times New Roman"/>
        </w:rPr>
      </w:pPr>
      <w:r w:rsidRPr="00237BB6">
        <w:rPr>
          <w:rFonts w:cs="Times New Roman"/>
        </w:rPr>
        <w:t xml:space="preserve">API (Application Programming Interface) — программный интерфейс приложения; набор правил и инструментов, позволяющий различным программным компонентам взаимодействовать друг с другом. </w:t>
      </w:r>
    </w:p>
    <w:p w14:paraId="5D01746A" w14:textId="77777777" w:rsidR="00237BB6" w:rsidRPr="00237BB6" w:rsidRDefault="00237BB6" w:rsidP="00237BB6">
      <w:pPr>
        <w:ind w:right="566"/>
        <w:rPr>
          <w:rFonts w:cs="Times New Roman"/>
        </w:rPr>
      </w:pPr>
      <w:r w:rsidRPr="00237BB6">
        <w:rPr>
          <w:rFonts w:cs="Times New Roman"/>
        </w:rPr>
        <w:t>Вайрфрейм (от англ. </w:t>
      </w:r>
      <w:r w:rsidRPr="00237BB6">
        <w:rPr>
          <w:rFonts w:cs="Times New Roman"/>
          <w:i/>
          <w:iCs/>
        </w:rPr>
        <w:t>wireframe</w:t>
      </w:r>
      <w:r w:rsidRPr="00237BB6">
        <w:rPr>
          <w:rFonts w:cs="Times New Roman"/>
        </w:rPr>
        <w:t> — каркас, сетка) — схематичное, низкодетализированное представление пользовательского интерфейса. Предназначено для демонстрации структуры экранов, расположения ключевых элементов (кнопки, поля ввода, навигация) и логики взаимодействия с пользователем без акцента на графическом дизайне.</w:t>
      </w:r>
    </w:p>
    <w:p w14:paraId="1BDBF94E" w14:textId="3D23F6D7" w:rsidR="00237BB6" w:rsidRPr="00237BB6" w:rsidRDefault="00237BB6" w:rsidP="00237BB6">
      <w:pPr>
        <w:ind w:right="566"/>
        <w:rPr>
          <w:rFonts w:cs="Times New Roman"/>
        </w:rPr>
      </w:pPr>
      <w:r w:rsidRPr="00237BB6">
        <w:rPr>
          <w:rFonts w:cs="Times New Roman"/>
        </w:rPr>
        <w:t xml:space="preserve">Геоданные (пространственные данные) — данные о географическом местоположении объектов, представленные в виде координат (широта и долгота). </w:t>
      </w:r>
    </w:p>
    <w:p w14:paraId="60F7D3F1" w14:textId="77777777" w:rsidR="00237BB6" w:rsidRPr="00237BB6" w:rsidRDefault="00237BB6" w:rsidP="00237BB6">
      <w:pPr>
        <w:ind w:right="566"/>
        <w:rPr>
          <w:rFonts w:cs="Times New Roman"/>
        </w:rPr>
      </w:pPr>
      <w:r w:rsidRPr="00237BB6">
        <w:rPr>
          <w:rFonts w:cs="Times New Roman"/>
        </w:rPr>
        <w:t>Рейтинг проблемы — числовой показатель, отражающий общественную значимость и приоритетность обращения. Формируется на основе количества голосов, отданных пользователями за конкретную проблему.</w:t>
      </w:r>
    </w:p>
    <w:p w14:paraId="118703C1" w14:textId="02FE3427" w:rsidR="00BD3ED3" w:rsidRPr="00237BB6" w:rsidRDefault="00BD3ED3" w:rsidP="0002777F">
      <w:pPr>
        <w:ind w:right="566"/>
        <w:rPr>
          <w:rFonts w:cs="Times New Roman"/>
        </w:rPr>
      </w:pPr>
    </w:p>
    <w:p w14:paraId="7DB13FC8" w14:textId="77777777" w:rsidR="00DA576A" w:rsidRPr="00DA576A" w:rsidRDefault="00DA576A" w:rsidP="00DA576A"/>
    <w:p w14:paraId="63A1A4BE" w14:textId="2182F66A" w:rsidR="00A82498" w:rsidRDefault="00A82498" w:rsidP="00A82498">
      <w:pPr>
        <w:pStyle w:val="1"/>
      </w:pPr>
      <w:bookmarkStart w:id="4" w:name="_Toc212572503"/>
      <w:r>
        <w:lastRenderedPageBreak/>
        <w:t>Перечень сокращений</w:t>
      </w:r>
      <w:bookmarkEnd w:id="4"/>
    </w:p>
    <w:p w14:paraId="1B73374A" w14:textId="77777777" w:rsidR="00EA20D0" w:rsidRPr="00EA20D0" w:rsidRDefault="00EA20D0" w:rsidP="00EA20D0">
      <w:pPr>
        <w:ind w:right="566"/>
      </w:pPr>
      <w:r w:rsidRPr="00EA20D0">
        <w:t>API (Application Programming Interface) – интерфейс прикладного программирования.</w:t>
      </w:r>
    </w:p>
    <w:p w14:paraId="2E1CD0AD" w14:textId="77777777" w:rsidR="00EA20D0" w:rsidRPr="00EA20D0" w:rsidRDefault="00EA20D0" w:rsidP="00EA20D0">
      <w:pPr>
        <w:ind w:right="566"/>
      </w:pPr>
      <w:r w:rsidRPr="00EA20D0">
        <w:t>БД – база данных.</w:t>
      </w:r>
    </w:p>
    <w:p w14:paraId="227E3891" w14:textId="77777777" w:rsidR="00EA20D0" w:rsidRPr="00EA20D0" w:rsidRDefault="00EA20D0" w:rsidP="00EA20D0">
      <w:pPr>
        <w:ind w:right="566"/>
      </w:pPr>
      <w:r w:rsidRPr="00EA20D0">
        <w:t>ИС – информационная система.</w:t>
      </w:r>
    </w:p>
    <w:p w14:paraId="5F4CE399" w14:textId="77777777" w:rsidR="00EA20D0" w:rsidRPr="00EA20D0" w:rsidRDefault="00EA20D0" w:rsidP="00EA20D0">
      <w:pPr>
        <w:ind w:right="566"/>
      </w:pPr>
      <w:r w:rsidRPr="00EA20D0">
        <w:t>СУБД – система управления базами данных.</w:t>
      </w:r>
    </w:p>
    <w:p w14:paraId="23C44504" w14:textId="77777777" w:rsidR="00EA20D0" w:rsidRPr="00EA20D0" w:rsidRDefault="00EA20D0" w:rsidP="00EA20D0">
      <w:pPr>
        <w:ind w:right="566"/>
      </w:pPr>
      <w:r w:rsidRPr="00EA20D0">
        <w:t>СТП – стандарт предприятия.</w:t>
      </w:r>
    </w:p>
    <w:p w14:paraId="3B987B87" w14:textId="77777777" w:rsidR="00EA20D0" w:rsidRPr="00EA20D0" w:rsidRDefault="00EA20D0" w:rsidP="00EA20D0">
      <w:pPr>
        <w:ind w:right="566"/>
      </w:pPr>
      <w:r w:rsidRPr="00EA20D0">
        <w:t>JWT (JSON Web Token) – веб-токен в формате JSON, используемый для аутентификации.</w:t>
      </w:r>
    </w:p>
    <w:p w14:paraId="63C7B20C" w14:textId="77777777" w:rsidR="00EA20D0" w:rsidRPr="00EA20D0" w:rsidRDefault="00EA20D0" w:rsidP="00EA20D0">
      <w:pPr>
        <w:ind w:right="566"/>
      </w:pPr>
      <w:r w:rsidRPr="00EA20D0">
        <w:t>ORM (Object-Relational Mapping) – технология объектно-реляционного отображения, используемая для взаимодействия с базой данных.</w:t>
      </w:r>
    </w:p>
    <w:p w14:paraId="7F06658D" w14:textId="77777777" w:rsidR="00EA20D0" w:rsidRPr="00EA20D0" w:rsidRDefault="00EA20D0" w:rsidP="00EA20D0">
      <w:pPr>
        <w:ind w:right="566"/>
      </w:pPr>
      <w:r w:rsidRPr="00EA20D0">
        <w:t>UI (User Interface) – пользовательский интерфейс.</w:t>
      </w:r>
    </w:p>
    <w:p w14:paraId="3B5D05BD" w14:textId="77777777" w:rsidR="00EA20D0" w:rsidRDefault="00EA20D0" w:rsidP="0002777F">
      <w:pPr>
        <w:ind w:right="566"/>
      </w:pPr>
    </w:p>
    <w:p w14:paraId="67B2DAE1" w14:textId="67FF9974" w:rsidR="009F55C2" w:rsidRDefault="009F55C2" w:rsidP="0002777F">
      <w:pPr>
        <w:ind w:right="566"/>
      </w:pPr>
    </w:p>
    <w:p w14:paraId="36DA5554" w14:textId="77777777" w:rsidR="00022D57" w:rsidRPr="00894B8E" w:rsidRDefault="00022D57" w:rsidP="00DA576A"/>
    <w:p w14:paraId="38EEFE7C" w14:textId="77777777" w:rsidR="00DA576A" w:rsidRPr="00DA576A" w:rsidRDefault="00DA576A" w:rsidP="00DA576A"/>
    <w:p w14:paraId="38600864" w14:textId="313EA2B6" w:rsidR="00592879" w:rsidRDefault="00592879" w:rsidP="00592879">
      <w:pPr>
        <w:pStyle w:val="1"/>
      </w:pPr>
      <w:bookmarkStart w:id="5" w:name="_Toc212572504"/>
      <w:r>
        <w:lastRenderedPageBreak/>
        <w:t>Основные сведения о разработке</w:t>
      </w:r>
      <w:bookmarkEnd w:id="5"/>
    </w:p>
    <w:p w14:paraId="41078D8B" w14:textId="702468BE" w:rsidR="00F91124" w:rsidRPr="00E37633" w:rsidRDefault="00A52CF3" w:rsidP="0002777F">
      <w:pPr>
        <w:pStyle w:val="2"/>
        <w:ind w:right="566"/>
      </w:pPr>
      <w:bookmarkStart w:id="6" w:name="_Toc212572505"/>
      <w:r w:rsidRPr="00E37633">
        <w:t>Наименование разработки</w:t>
      </w:r>
      <w:bookmarkEnd w:id="6"/>
    </w:p>
    <w:p w14:paraId="3FD342BA" w14:textId="29AD9D19" w:rsidR="00DA576A" w:rsidRPr="00F54453" w:rsidRDefault="00DA576A" w:rsidP="0002777F">
      <w:pPr>
        <w:ind w:right="566"/>
      </w:pPr>
      <w:r w:rsidRPr="00E37633">
        <w:t>Наименование данной разработки:</w:t>
      </w:r>
      <w:r w:rsidR="00D61CE3" w:rsidRPr="00E37633">
        <w:t xml:space="preserve"> </w:t>
      </w:r>
      <w:r w:rsidR="00D26D74" w:rsidRPr="00D26D74">
        <w:t>информационная система «ПИТТАСИ» для сбора, обработки и визуализации обращений граждан о проблемах городской инфраструктуры.</w:t>
      </w:r>
    </w:p>
    <w:p w14:paraId="4D0F4268" w14:textId="542315E3" w:rsidR="00A52CF3" w:rsidRPr="00F54453" w:rsidRDefault="00A52CF3" w:rsidP="0002777F">
      <w:pPr>
        <w:pStyle w:val="2"/>
        <w:ind w:right="566"/>
      </w:pPr>
      <w:bookmarkStart w:id="7" w:name="_Toc212572506"/>
      <w:r w:rsidRPr="00F54453">
        <w:t>Цель и задачи</w:t>
      </w:r>
      <w:bookmarkEnd w:id="7"/>
    </w:p>
    <w:p w14:paraId="2301D56C" w14:textId="77777777" w:rsidR="00D26D74" w:rsidRDefault="00D26D74" w:rsidP="00E37633">
      <w:r w:rsidRPr="00D26D74">
        <w:t>Целью разработки является реализация цифрового инструмента для эффективного взаимодействия между жителями города и ответственными службами, который обеспечивает прозрачность процесса обработки обращений и позволяет формировать общественный рейтинг приоритетности проблем.</w:t>
      </w:r>
    </w:p>
    <w:p w14:paraId="4465A6DC" w14:textId="1F769369" w:rsidR="00DA576A" w:rsidRPr="00F54453" w:rsidRDefault="00DA576A" w:rsidP="00E37633">
      <w:r w:rsidRPr="00F54453">
        <w:t>Задачи разработки:</w:t>
      </w:r>
    </w:p>
    <w:p w14:paraId="13C36244" w14:textId="77777777" w:rsidR="00D26D74" w:rsidRPr="00DD01D3" w:rsidRDefault="00D26D74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проанализировать предметную область;</w:t>
      </w:r>
    </w:p>
    <w:p w14:paraId="499D95B5" w14:textId="77777777" w:rsidR="00D26D74" w:rsidRPr="00DD01D3" w:rsidRDefault="00D26D74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выявить и сформулировать проблему;</w:t>
      </w:r>
    </w:p>
    <w:p w14:paraId="3D8513C6" w14:textId="77777777" w:rsidR="00D26D74" w:rsidRPr="00DD01D3" w:rsidRDefault="00D26D74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спроектировать архитектуру системы и базу данных;</w:t>
      </w:r>
    </w:p>
    <w:p w14:paraId="355476A9" w14:textId="77777777" w:rsidR="00D26D74" w:rsidRPr="00DD01D3" w:rsidRDefault="00D26D74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разработать пользовательские интерфейсы (мобильное приложение и веб-портал);</w:t>
      </w:r>
    </w:p>
    <w:p w14:paraId="0459022C" w14:textId="412556A4" w:rsidR="00D26D74" w:rsidRPr="00DD01D3" w:rsidRDefault="00D26D74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реализовать серверную часть и API;</w:t>
      </w:r>
    </w:p>
    <w:p w14:paraId="65B4FE1D" w14:textId="77777777" w:rsidR="00D26D74" w:rsidRPr="00DD01D3" w:rsidRDefault="00D26D74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разработать сопроводительную документацию;</w:t>
      </w:r>
    </w:p>
    <w:p w14:paraId="04F3D478" w14:textId="6B859E36" w:rsidR="00D26D74" w:rsidRPr="00DD01D3" w:rsidRDefault="00D26D74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пройти приемо-сдаточные испытания.</w:t>
      </w:r>
    </w:p>
    <w:p w14:paraId="52EDEC11" w14:textId="45EE13E6" w:rsidR="00A52CF3" w:rsidRPr="00F54453" w:rsidRDefault="00847368" w:rsidP="0002777F">
      <w:pPr>
        <w:pStyle w:val="2"/>
        <w:ind w:right="566"/>
      </w:pPr>
      <w:bookmarkStart w:id="8" w:name="_Toc212572507"/>
      <w:r w:rsidRPr="00F54453">
        <w:t>Сведения об участниках разработки</w:t>
      </w:r>
      <w:bookmarkEnd w:id="8"/>
    </w:p>
    <w:p w14:paraId="50CC2565" w14:textId="2E66EDC2" w:rsidR="00DA576A" w:rsidRPr="00E37633" w:rsidRDefault="00DA576A" w:rsidP="007D7F37">
      <w:pPr>
        <w:ind w:right="566"/>
      </w:pPr>
      <w:r w:rsidRPr="00E37633">
        <w:t>Заказчиком является преподавател</w:t>
      </w:r>
      <w:r w:rsidR="007D7F37" w:rsidRPr="00E37633">
        <w:t>ь</w:t>
      </w:r>
      <w:r w:rsidRPr="00E37633">
        <w:t xml:space="preserve"> Колледжа ВятГУ в составе</w:t>
      </w:r>
      <w:r w:rsidR="007D7F37" w:rsidRPr="00E37633">
        <w:t xml:space="preserve"> –</w:t>
      </w:r>
      <w:r w:rsidR="0043108D">
        <w:t xml:space="preserve"> </w:t>
      </w:r>
      <w:r w:rsidR="004C6738">
        <w:t>Долженкова Мария Львовна</w:t>
      </w:r>
      <w:r w:rsidR="0043108D">
        <w:t xml:space="preserve"> </w:t>
      </w:r>
      <w:r w:rsidR="0034060A" w:rsidRPr="00E37633">
        <w:t>– преподаватель УП.0</w:t>
      </w:r>
      <w:r w:rsidR="003935C8">
        <w:t>3</w:t>
      </w:r>
      <w:r w:rsidR="0034060A" w:rsidRPr="00E37633">
        <w:t>;</w:t>
      </w:r>
    </w:p>
    <w:p w14:paraId="3748E7E1" w14:textId="52DA032E" w:rsidR="008442EE" w:rsidRPr="00E37633" w:rsidRDefault="00DA576A" w:rsidP="00C62660">
      <w:pPr>
        <w:ind w:right="566"/>
      </w:pPr>
      <w:r w:rsidRPr="00E37633">
        <w:t>Исполнителем является студент Колледжа ВятГУ</w:t>
      </w:r>
      <w:r w:rsidR="003935C8">
        <w:t xml:space="preserve"> группы ИСПк-403-52-00 – </w:t>
      </w:r>
      <w:r w:rsidR="00D26D74">
        <w:t>Шумилов Иван Андреевич.</w:t>
      </w:r>
    </w:p>
    <w:p w14:paraId="0A193ADC" w14:textId="4B3B24D6" w:rsidR="00847368" w:rsidRPr="00F54453" w:rsidRDefault="00847368" w:rsidP="00847368">
      <w:pPr>
        <w:pStyle w:val="2"/>
      </w:pPr>
      <w:bookmarkStart w:id="9" w:name="_Toc212572508"/>
      <w:r w:rsidRPr="00F54453">
        <w:t>Сроки разработки</w:t>
      </w:r>
      <w:bookmarkEnd w:id="9"/>
    </w:p>
    <w:p w14:paraId="4F1C142A" w14:textId="22C7DFF4" w:rsidR="00A06144" w:rsidRDefault="003935C8" w:rsidP="003935C8">
      <w:r>
        <w:t>Р</w:t>
      </w:r>
      <w:r w:rsidR="00A06144" w:rsidRPr="003935C8">
        <w:t xml:space="preserve">азработка должна вестись в </w:t>
      </w:r>
      <w:r>
        <w:t>рамках следующих сроков:</w:t>
      </w:r>
    </w:p>
    <w:p w14:paraId="529CA56C" w14:textId="224E1A6A" w:rsidR="003935C8" w:rsidRDefault="003935C8" w:rsidP="003935C8">
      <w:pPr>
        <w:pStyle w:val="a0"/>
      </w:pPr>
      <w:r>
        <w:t>начало разработки</w:t>
      </w:r>
      <w:r w:rsidRPr="0043108D">
        <w:rPr>
          <w:highlight w:val="yellow"/>
          <w:lang w:val="en-US"/>
        </w:rPr>
        <w:t>:</w:t>
      </w:r>
      <w:r w:rsidRPr="0043108D">
        <w:rPr>
          <w:highlight w:val="yellow"/>
        </w:rPr>
        <w:t xml:space="preserve"> 18.09.2025</w:t>
      </w:r>
    </w:p>
    <w:p w14:paraId="7EE6201D" w14:textId="55514511" w:rsidR="003935C8" w:rsidRPr="003935C8" w:rsidRDefault="003935C8" w:rsidP="003935C8">
      <w:pPr>
        <w:pStyle w:val="a0"/>
      </w:pPr>
      <w:r>
        <w:t>конец разработки</w:t>
      </w:r>
      <w:r>
        <w:rPr>
          <w:lang w:val="en-US"/>
        </w:rPr>
        <w:t>:</w:t>
      </w:r>
      <w:r>
        <w:t xml:space="preserve"> </w:t>
      </w:r>
      <w:r w:rsidRPr="003935C8">
        <w:rPr>
          <w:highlight w:val="yellow"/>
        </w:rPr>
        <w:t>18.1</w:t>
      </w:r>
      <w:r w:rsidR="00E0603B">
        <w:rPr>
          <w:highlight w:val="yellow"/>
        </w:rPr>
        <w:t>1</w:t>
      </w:r>
      <w:r w:rsidRPr="003935C8">
        <w:rPr>
          <w:highlight w:val="yellow"/>
        </w:rPr>
        <w:t>.2025</w:t>
      </w:r>
    </w:p>
    <w:p w14:paraId="65EBEE70" w14:textId="5EF25B23" w:rsidR="00847368" w:rsidRDefault="00847368" w:rsidP="0002777F">
      <w:pPr>
        <w:pStyle w:val="2"/>
        <w:ind w:right="566"/>
      </w:pPr>
      <w:bookmarkStart w:id="10" w:name="_Toc212572509"/>
      <w:r>
        <w:lastRenderedPageBreak/>
        <w:t>Назначение разработки</w:t>
      </w:r>
      <w:bookmarkEnd w:id="10"/>
    </w:p>
    <w:p w14:paraId="010130B5" w14:textId="7C8A4F15" w:rsidR="00A00224" w:rsidRDefault="00A00224" w:rsidP="0002777F">
      <w:pPr>
        <w:pStyle w:val="3"/>
        <w:ind w:right="566"/>
      </w:pPr>
      <w:bookmarkStart w:id="11" w:name="_Toc212572510"/>
      <w:r>
        <w:t>Функциональное назначение</w:t>
      </w:r>
      <w:bookmarkEnd w:id="11"/>
    </w:p>
    <w:p w14:paraId="17C51277" w14:textId="0976BFA9" w:rsidR="00127086" w:rsidRPr="00127086" w:rsidRDefault="00D26D74" w:rsidP="00127086">
      <w:r w:rsidRPr="00D26D74">
        <w:t>Основное функциональное назначение системы «ПИТТАСИ» заключается в предоставлении централизованной платформы для управления жизненным циклом обращений о проблемах городской инфраструктуры.</w:t>
      </w:r>
    </w:p>
    <w:p w14:paraId="7E622B47" w14:textId="77777777" w:rsidR="00127086" w:rsidRPr="00127086" w:rsidRDefault="00127086" w:rsidP="00127086">
      <w:r w:rsidRPr="00127086">
        <w:t>Ключевые функции:</w:t>
      </w:r>
    </w:p>
    <w:p w14:paraId="30506577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предоставление интерактивной карты для нанесения и просмотра меток о проблемах;</w:t>
      </w:r>
    </w:p>
    <w:p w14:paraId="17514759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создание обращений с прикреплением фотографий, текстового описания и выбора категории;</w:t>
      </w:r>
    </w:p>
    <w:p w14:paraId="242ACEE4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обеспечение механизма голосования за проблемы для формирования общественного рейтинга и определения приоритетов;</w:t>
      </w:r>
    </w:p>
    <w:p w14:paraId="194FC517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поддержка ролевой модели (Житель города, Модератор) с разграничением прав доступа и функций;</w:t>
      </w:r>
    </w:p>
    <w:p w14:paraId="2448C90A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предоставление веб-портала для модераторов для управления обращениями (изменение статуса, добавление официальных комментариев);</w:t>
      </w:r>
    </w:p>
    <w:p w14:paraId="17555BA1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автоматическая отправка уведомлений пользователям об изменении статуса их обращений;</w:t>
      </w:r>
    </w:p>
    <w:p w14:paraId="40A8DE8B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предоставление публичного API для доступа к обезличенным статистическим данным.</w:t>
      </w:r>
    </w:p>
    <w:p w14:paraId="70489A13" w14:textId="77777777" w:rsidR="00C653F7" w:rsidRPr="00127086" w:rsidRDefault="00C653F7" w:rsidP="00C653F7">
      <w:pPr>
        <w:pStyle w:val="a0"/>
        <w:numPr>
          <w:ilvl w:val="0"/>
          <w:numId w:val="0"/>
        </w:numPr>
        <w:ind w:left="851"/>
      </w:pPr>
    </w:p>
    <w:p w14:paraId="71F9BF52" w14:textId="5AB903C5" w:rsidR="00A00224" w:rsidRDefault="00A00224" w:rsidP="0002777F">
      <w:pPr>
        <w:pStyle w:val="3"/>
        <w:ind w:right="566"/>
      </w:pPr>
      <w:bookmarkStart w:id="12" w:name="_Toc212572511"/>
      <w:r>
        <w:t>Эксплуатационное назначение</w:t>
      </w:r>
      <w:bookmarkEnd w:id="12"/>
    </w:p>
    <w:p w14:paraId="2C83B2FD" w14:textId="51FE3DB2" w:rsidR="00127086" w:rsidRDefault="00127086" w:rsidP="00C653F7">
      <w:r w:rsidRPr="00127086">
        <w:t>Эксплуатационное назначение состоит в повышении эффективности совместного быта и улучшении командной динамики</w:t>
      </w:r>
      <w:r>
        <w:t>;</w:t>
      </w:r>
    </w:p>
    <w:p w14:paraId="3B17C8BD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повышение оперативности выявления и устранения городских проблем за счет упрощения процесса подачи обращений;</w:t>
      </w:r>
    </w:p>
    <w:p w14:paraId="1A7CBEEC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увеличение прозрачности деятельности городских служб путем отслеживания статуса исполнения заявок;</w:t>
      </w:r>
    </w:p>
    <w:p w14:paraId="3EB5296B" w14:textId="77777777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вовлечение граждан в процесс улучшения городской среды и усиление общественного контроля;</w:t>
      </w:r>
    </w:p>
    <w:p w14:paraId="667333DA" w14:textId="1F5908F5" w:rsidR="00C653F7" w:rsidRPr="00DD01D3" w:rsidRDefault="00C653F7" w:rsidP="00DD01D3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предоставление инструмента для независимого анализа данных об эффективности работы городских служб.</w:t>
      </w:r>
    </w:p>
    <w:p w14:paraId="27FBD68A" w14:textId="77777777" w:rsidR="00DA576A" w:rsidRPr="00DA576A" w:rsidRDefault="00DA576A" w:rsidP="00DA576A">
      <w:pPr>
        <w:rPr>
          <w:b/>
        </w:rPr>
      </w:pPr>
    </w:p>
    <w:p w14:paraId="2CE3EA45" w14:textId="4277A465" w:rsidR="009B096E" w:rsidRPr="009B096E" w:rsidRDefault="00E61B22" w:rsidP="00AC284C">
      <w:pPr>
        <w:pStyle w:val="1"/>
        <w:ind w:right="566"/>
        <w:rPr>
          <w:szCs w:val="24"/>
        </w:rPr>
      </w:pPr>
      <w:bookmarkStart w:id="13" w:name="_Toc212572512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Start w:id="14" w:name="_Toc163545072"/>
      <w:bookmarkEnd w:id="13"/>
    </w:p>
    <w:p w14:paraId="6C45FA96" w14:textId="77777777" w:rsidR="00C653F7" w:rsidRPr="00C653F7" w:rsidRDefault="00C653F7" w:rsidP="00C653F7">
      <w:pPr>
        <w:ind w:right="566"/>
        <w:rPr>
          <w:szCs w:val="24"/>
        </w:rPr>
      </w:pPr>
      <w:r w:rsidRPr="00C653F7">
        <w:rPr>
          <w:szCs w:val="24"/>
        </w:rPr>
        <w:t>Предметной областью является управление жизненным циклом обращений граждан о проблемах городской инфраструктуры. Существующий процесс взаимодействия между жителями и муниципальными службами часто характеризуется высоким порогом входа для подачи заявки, непрозрачностью и отсутствием оперативной обратной связи. Это приводит к накоплению нерешенных проблем и снижению доверия к городским службам.</w:t>
      </w:r>
    </w:p>
    <w:p w14:paraId="42325215" w14:textId="77777777" w:rsidR="00C653F7" w:rsidRDefault="00C653F7" w:rsidP="00C653F7">
      <w:pPr>
        <w:ind w:right="566"/>
        <w:rPr>
          <w:szCs w:val="24"/>
        </w:rPr>
      </w:pPr>
      <w:r w:rsidRPr="00C653F7">
        <w:rPr>
          <w:szCs w:val="24"/>
        </w:rPr>
        <w:t>Информационная система «ПИТТАСИ» функционирует как цифровой мост, преобразующий неструктурированные жалобы в формализованные, геолоцированные обращения. Система внедряет объективный, основанный на данных подход к приоритизации задач за счет социальных механик, таких как общественное голосование. Она превращает эмоционально окрашенный процесс делегирования в прозрачный и контролируемый рабочий процесс.</w:t>
      </w:r>
    </w:p>
    <w:p w14:paraId="7858302E" w14:textId="69998939" w:rsidR="00127086" w:rsidRPr="00C653F7" w:rsidRDefault="00127086" w:rsidP="00C653F7">
      <w:pPr>
        <w:ind w:right="566"/>
        <w:rPr>
          <w:szCs w:val="24"/>
        </w:rPr>
      </w:pPr>
      <w:r w:rsidRPr="00C653F7">
        <w:rPr>
          <w:szCs w:val="24"/>
        </w:rPr>
        <w:t>Целевая аудитория:</w:t>
      </w:r>
    </w:p>
    <w:p w14:paraId="242E356D" w14:textId="77777777" w:rsidR="00C653F7" w:rsidRPr="00C653F7" w:rsidRDefault="00C653F7" w:rsidP="00C653F7">
      <w:pPr>
        <w:ind w:right="566"/>
        <w:rPr>
          <w:szCs w:val="24"/>
        </w:rPr>
      </w:pPr>
      <w:r w:rsidRPr="00C653F7">
        <w:rPr>
          <w:szCs w:val="24"/>
        </w:rPr>
        <w:t>Жители города: Основные пользователи, нуждающиеся в простом и оперативном инструменте для сообщения о проблемах (ямы на дорогах, несанкционированные свалки, неработающее освещение). Для них важен мобильный доступ, возможность отслеживать статус своего обращения и влиять на приоритеты через голосование.</w:t>
      </w:r>
    </w:p>
    <w:p w14:paraId="1BC465E0" w14:textId="77777777" w:rsidR="00C653F7" w:rsidRPr="00C653F7" w:rsidRDefault="00C653F7" w:rsidP="00C653F7">
      <w:pPr>
        <w:ind w:right="566"/>
        <w:rPr>
          <w:szCs w:val="24"/>
        </w:rPr>
      </w:pPr>
      <w:r w:rsidRPr="00C653F7">
        <w:rPr>
          <w:szCs w:val="24"/>
        </w:rPr>
        <w:t>Модераторы (представители городских служб): Пользователи, ответственные за обработку и распределение поступающих обращений. Нуждаются в централизованном инструменте для систематизации заявок, контроля их исполнения и предоставления обратной связи жителям. Для них предназначен веб-портал с расширенным функционалом фильтрации и управления.</w:t>
      </w:r>
    </w:p>
    <w:p w14:paraId="1E254EA6" w14:textId="5884FC98" w:rsidR="00C653F7" w:rsidRPr="00127086" w:rsidRDefault="00C653F7" w:rsidP="00C653F7">
      <w:pPr>
        <w:ind w:right="566"/>
        <w:rPr>
          <w:szCs w:val="24"/>
        </w:rPr>
      </w:pPr>
      <w:r w:rsidRPr="00C653F7">
        <w:rPr>
          <w:szCs w:val="24"/>
        </w:rPr>
        <w:t>Внешние аналитики, журналисты и активисты: Потребители обезличенных данных, предоставляемых через публичный API. Нуждаются в доступе к статистике для проведения независимого анализа эффективности работы служб, подготовки медиаматериалов и исследований в области урбанистики.</w:t>
      </w:r>
    </w:p>
    <w:p w14:paraId="2ADD46DA" w14:textId="636EA5E7" w:rsidR="00EB7FE9" w:rsidRPr="00C653F7" w:rsidRDefault="00EB7FE9" w:rsidP="00127086">
      <w:pPr>
        <w:ind w:right="566"/>
        <w:rPr>
          <w:bCs/>
          <w:szCs w:val="24"/>
        </w:rPr>
      </w:pPr>
      <w:r w:rsidRPr="00C653F7">
        <w:rPr>
          <w:bCs/>
          <w:szCs w:val="24"/>
        </w:rPr>
        <w:t>Обзор аналогов</w:t>
      </w:r>
    </w:p>
    <w:p w14:paraId="0EC29F5D" w14:textId="5B6873E6" w:rsidR="00DD01D3" w:rsidRPr="00DD01D3" w:rsidRDefault="00C653F7" w:rsidP="00DD01D3">
      <w:pPr>
        <w:pStyle w:val="2"/>
        <w:numPr>
          <w:ilvl w:val="0"/>
          <w:numId w:val="0"/>
        </w:numPr>
        <w:spacing w:before="0" w:after="160"/>
        <w:ind w:firstLine="851"/>
        <w:rPr>
          <w:szCs w:val="24"/>
        </w:rPr>
      </w:pPr>
      <w:bookmarkStart w:id="15" w:name="_Toc212524374"/>
      <w:bookmarkStart w:id="16" w:name="_Toc212572513"/>
      <w:bookmarkEnd w:id="14"/>
      <w:r w:rsidRPr="00C653F7">
        <w:rPr>
          <w:szCs w:val="24"/>
        </w:rPr>
        <w:t>Аналог №1 – «Госуслуги. Решаем вместе»</w:t>
      </w:r>
      <w:bookmarkEnd w:id="15"/>
      <w:bookmarkEnd w:id="16"/>
    </w:p>
    <w:p w14:paraId="205C7B7E" w14:textId="3E18B663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szCs w:val="24"/>
        </w:rPr>
        <w:t>«</w:t>
      </w:r>
      <w:r w:rsidRPr="00C653F7">
        <w:rPr>
          <w:rFonts w:cs="Times New Roman"/>
          <w:szCs w:val="24"/>
        </w:rPr>
        <w:t>Госуслуги. Решаем вместе» – это федеральная платформа обратной связи (ПОС), разработанная Минцифры РФ. Она широко применяется гражданами для направления официальных обращений в государственные органы по широкому спектру проблем и интегрирована в основную экосистему «Госуслуг».</w:t>
      </w:r>
    </w:p>
    <w:p w14:paraId="16FA48F9" w14:textId="77777777" w:rsidR="00C653F7" w:rsidRPr="00C653F7" w:rsidRDefault="00C653F7" w:rsidP="00C653F7">
      <w:pPr>
        <w:pStyle w:val="a9"/>
        <w:spacing w:line="360" w:lineRule="auto"/>
        <w:rPr>
          <w:rFonts w:cs="Times New Roman"/>
          <w:szCs w:val="24"/>
        </w:rPr>
      </w:pPr>
      <w:r w:rsidRPr="00C653F7">
        <w:rPr>
          <w:rFonts w:cs="Times New Roman"/>
          <w:noProof/>
          <w:szCs w:val="24"/>
        </w:rPr>
        <w:lastRenderedPageBreak/>
        <w:drawing>
          <wp:inline distT="0" distB="0" distL="0" distR="0" wp14:anchorId="060A1CA2" wp14:editId="4CF92D72">
            <wp:extent cx="5940425" cy="3797300"/>
            <wp:effectExtent l="0" t="0" r="3175" b="0"/>
            <wp:docPr id="956611224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11224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34C7" w14:textId="77777777" w:rsidR="00C653F7" w:rsidRPr="00C653F7" w:rsidRDefault="00C653F7" w:rsidP="00C653F7">
      <w:pPr>
        <w:pStyle w:val="a9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Рисунок 2 – Интерфейс «Госуслуги. Решаем вместе»</w:t>
      </w:r>
    </w:p>
    <w:p w14:paraId="73CB723C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Преимущества:</w:t>
      </w:r>
    </w:p>
    <w:p w14:paraId="5EEA4D9F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гарантированный официальный статус каждого обращения;</w:t>
      </w:r>
    </w:p>
    <w:p w14:paraId="5DB0C745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широкий охват по всей территории РФ и интеграция с «Госуслугами»;</w:t>
      </w:r>
    </w:p>
    <w:p w14:paraId="61D97B3B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обращение напрямую поступает в ответственное ведомство.</w:t>
      </w:r>
    </w:p>
    <w:p w14:paraId="6F59661D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Недостатки:</w:t>
      </w:r>
    </w:p>
    <w:p w14:paraId="53AF6503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гарантированный официальный статус каждого обращения;</w:t>
      </w:r>
    </w:p>
    <w:p w14:paraId="0AC3154F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широкий охват по всей территории РФ и интеграция с «Госуслугами»;</w:t>
      </w:r>
    </w:p>
    <w:p w14:paraId="79153CC8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обращение напрямую поступает в ответственное ведомство.</w:t>
      </w:r>
    </w:p>
    <w:p w14:paraId="3EC9B0A1" w14:textId="77777777" w:rsidR="00C653F7" w:rsidRPr="00C653F7" w:rsidRDefault="00C653F7" w:rsidP="00C653F7">
      <w:pPr>
        <w:pStyle w:val="2"/>
        <w:numPr>
          <w:ilvl w:val="0"/>
          <w:numId w:val="0"/>
        </w:numPr>
        <w:spacing w:before="0" w:after="160"/>
        <w:ind w:firstLine="851"/>
        <w:rPr>
          <w:szCs w:val="24"/>
        </w:rPr>
      </w:pPr>
      <w:bookmarkStart w:id="17" w:name="_Toc212524375"/>
      <w:bookmarkStart w:id="18" w:name="_Toc212572514"/>
      <w:r w:rsidRPr="00C653F7">
        <w:rPr>
          <w:szCs w:val="24"/>
        </w:rPr>
        <w:t>Аналог №2 – «SeeClickFix»</w:t>
      </w:r>
      <w:bookmarkEnd w:id="17"/>
      <w:bookmarkEnd w:id="18"/>
    </w:p>
    <w:p w14:paraId="5A89E096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SeeClickFix – это коммерческий международный сервис, созданный для взаимодействия жителей и городских властей. Система позволяет публично отмечать проблемы на карте, комментировать их и голосовать, создавая активное сообщество.</w:t>
      </w:r>
    </w:p>
    <w:p w14:paraId="7679BAFF" w14:textId="77777777" w:rsidR="00C653F7" w:rsidRPr="00C653F7" w:rsidRDefault="00C653F7" w:rsidP="00C653F7">
      <w:pPr>
        <w:jc w:val="center"/>
        <w:rPr>
          <w:rFonts w:cs="Times New Roman"/>
          <w:szCs w:val="24"/>
        </w:rPr>
      </w:pPr>
      <w:r w:rsidRPr="00C653F7">
        <w:rPr>
          <w:noProof/>
          <w:sz w:val="22"/>
          <w:szCs w:val="20"/>
        </w:rPr>
        <w:lastRenderedPageBreak/>
        <w:drawing>
          <wp:inline distT="0" distB="0" distL="0" distR="0" wp14:anchorId="0E5149E8" wp14:editId="5F8CF470">
            <wp:extent cx="4052896" cy="3481894"/>
            <wp:effectExtent l="0" t="0" r="5080" b="4445"/>
            <wp:docPr id="986437514" name="Рисунок 1" descr="SeeClickFix, a powerful digital tool for the collective management of  cities | Social Toolbox | ecosistema urb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eClickFix, a powerful digital tool for the collective management of  cities | Social Toolbox | ecosistema urban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985" cy="348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C70B" w14:textId="77777777" w:rsidR="00C653F7" w:rsidRPr="00C653F7" w:rsidRDefault="00C653F7" w:rsidP="00C653F7">
      <w:pPr>
        <w:pStyle w:val="a9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Рисунок 3 – Интерфейс программы «SeeClickFix»</w:t>
      </w:r>
    </w:p>
    <w:p w14:paraId="406BB4F5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Преимущества:</w:t>
      </w:r>
    </w:p>
    <w:p w14:paraId="7F09EB2C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современный и интуитивно понятный интерфейс;</w:t>
      </w:r>
    </w:p>
    <w:p w14:paraId="3A9004D3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высокая прозрачность: все заявки публичны и доступны на карте;</w:t>
      </w:r>
    </w:p>
    <w:p w14:paraId="4215E6A6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развитые социальные функции для вовлечения сообщества (голосование, комментарии).</w:t>
      </w:r>
    </w:p>
    <w:p w14:paraId="5D3E3988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Недостатки:</w:t>
      </w:r>
    </w:p>
    <w:p w14:paraId="3731FE55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сервис не представлен на российском рынке и не интегрирован с органами власти РФ;</w:t>
      </w:r>
    </w:p>
    <w:p w14:paraId="13F6DA40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обращения не имеют официального статуса без платной подписки муниципалитета;</w:t>
      </w:r>
    </w:p>
    <w:p w14:paraId="001F74CA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является коммерческим продуктом для городов.</w:t>
      </w:r>
    </w:p>
    <w:p w14:paraId="51D00AF3" w14:textId="77777777" w:rsidR="00C653F7" w:rsidRPr="00C653F7" w:rsidRDefault="00C653F7" w:rsidP="00C653F7">
      <w:pPr>
        <w:pStyle w:val="2"/>
        <w:numPr>
          <w:ilvl w:val="0"/>
          <w:numId w:val="0"/>
        </w:numPr>
        <w:tabs>
          <w:tab w:val="num" w:pos="1440"/>
        </w:tabs>
        <w:spacing w:before="0" w:after="160"/>
        <w:ind w:firstLine="851"/>
        <w:rPr>
          <w:szCs w:val="24"/>
        </w:rPr>
      </w:pPr>
      <w:bookmarkStart w:id="19" w:name="_Toc212524376"/>
      <w:bookmarkStart w:id="20" w:name="_Toc212572515"/>
      <w:r w:rsidRPr="00C653F7">
        <w:rPr>
          <w:szCs w:val="24"/>
        </w:rPr>
        <w:t>Аналог №3 – «Наш Санкт-Петербург»</w:t>
      </w:r>
      <w:bookmarkEnd w:id="19"/>
      <w:bookmarkEnd w:id="20"/>
    </w:p>
    <w:p w14:paraId="3540F481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Многие крупные города РФ разрабатывают собственные порталы для сбора обращений, которые глубоко интегрированы с местными службами. Они решают задачи в рамках одного региона и учитывают его специфику.</w:t>
      </w:r>
    </w:p>
    <w:p w14:paraId="17F0D421" w14:textId="77777777" w:rsidR="00C653F7" w:rsidRPr="00C653F7" w:rsidRDefault="00C653F7" w:rsidP="00C653F7">
      <w:pPr>
        <w:jc w:val="center"/>
        <w:rPr>
          <w:rFonts w:cs="Times New Roman"/>
          <w:szCs w:val="24"/>
        </w:rPr>
      </w:pPr>
      <w:r w:rsidRPr="00C653F7">
        <w:rPr>
          <w:noProof/>
          <w:sz w:val="22"/>
          <w:szCs w:val="20"/>
        </w:rPr>
        <w:lastRenderedPageBreak/>
        <w:drawing>
          <wp:inline distT="0" distB="0" distL="0" distR="0" wp14:anchorId="3D8A5E81" wp14:editId="00585156">
            <wp:extent cx="4531057" cy="3052349"/>
            <wp:effectExtent l="0" t="0" r="3175" b="0"/>
            <wp:docPr id="64681415" name="Рисунок 2" descr="Самым популярным обращением на портале «Наш Санкт-Петербург» в 2018 году  стала жалоба на плохое отопление квартир | Digital Rus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амым популярным обращением на портале «Наш Санкт-Петербург» в 2018 году  стала жалоба на плохое отопление квартир | Digital Russ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34" cy="305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B29C" w14:textId="77777777" w:rsidR="00C653F7" w:rsidRPr="00C653F7" w:rsidRDefault="00C653F7" w:rsidP="00C653F7">
      <w:pPr>
        <w:pStyle w:val="a9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Рисунок 4 – Интерфейс портала «</w:t>
      </w:r>
      <w:r w:rsidRPr="00C653F7">
        <w:rPr>
          <w:rFonts w:cs="Times New Roman"/>
          <w:i/>
          <w:iCs/>
          <w:szCs w:val="24"/>
        </w:rPr>
        <w:t>Наш Санкт-Петербург</w:t>
      </w:r>
      <w:r w:rsidRPr="00C653F7">
        <w:rPr>
          <w:rFonts w:cs="Times New Roman"/>
          <w:szCs w:val="24"/>
        </w:rPr>
        <w:t>»</w:t>
      </w:r>
    </w:p>
    <w:p w14:paraId="54FEBC20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Преимущества:</w:t>
      </w:r>
    </w:p>
    <w:p w14:paraId="4B83ECF8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глубокая интеграция с конкретными городскими и районными службами;</w:t>
      </w:r>
    </w:p>
    <w:p w14:paraId="1F26BBAA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категории проблем точно соответствуют структуре управления городом;</w:t>
      </w:r>
    </w:p>
    <w:p w14:paraId="2BFA2CDF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имеют официальный статус в рамках своего региона.</w:t>
      </w:r>
    </w:p>
    <w:p w14:paraId="37981EC2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Недостатки:</w:t>
      </w:r>
    </w:p>
    <w:p w14:paraId="61E0D7B5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работают только в пределах одного крупного города, не масштабируются на другие населенные пункты;</w:t>
      </w:r>
    </w:p>
    <w:p w14:paraId="09C035CA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как и федеральные платформы, лишены социальных функций;</w:t>
      </w:r>
    </w:p>
    <w:p w14:paraId="2DDC439A" w14:textId="77777777" w:rsidR="00C653F7" w:rsidRPr="00C653F7" w:rsidRDefault="00C653F7" w:rsidP="00C653F7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данные полностью закрыты, отсутствует Public API.</w:t>
      </w:r>
    </w:p>
    <w:p w14:paraId="2D865E81" w14:textId="77777777" w:rsidR="00C653F7" w:rsidRPr="00DD01D3" w:rsidRDefault="00C653F7" w:rsidP="00C653F7">
      <w:pPr>
        <w:rPr>
          <w:rFonts w:cs="Times New Roman"/>
          <w:szCs w:val="24"/>
        </w:rPr>
      </w:pPr>
      <w:r w:rsidRPr="00DD01D3">
        <w:rPr>
          <w:rFonts w:cs="Times New Roman"/>
          <w:szCs w:val="24"/>
        </w:rPr>
        <w:t>Вывод</w:t>
      </w:r>
    </w:p>
    <w:p w14:paraId="655B2C64" w14:textId="405726DC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 xml:space="preserve"> Существующие решения делятся на два типа: официальные, но закрытые и несоциальные государственные порталы, и открытые, социальные, но не представленные в России международные сервисы.</w:t>
      </w:r>
    </w:p>
    <w:p w14:paraId="75C2F754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ИС «ПИТТАСИ» спроектирована, чтобы объединить лучшие качества обоих подходов и предложить уникальные возможности:</w:t>
      </w:r>
    </w:p>
    <w:p w14:paraId="53974D25" w14:textId="3E083A4C" w:rsidR="00C653F7" w:rsidRPr="00C653F7" w:rsidRDefault="00C653F7" w:rsidP="00C653F7">
      <w:pPr>
        <w:pStyle w:val="a0"/>
        <w:ind w:left="0" w:firstLine="851"/>
      </w:pPr>
      <w:r>
        <w:t>п</w:t>
      </w:r>
      <w:r w:rsidRPr="00C653F7">
        <w:t>розрачность и социальное взаимодействие: в отличие от государственных аналогов, «ПИТТАСИ» делает все проблемы публичными, а функции голосования и комментирования позволяют формировать общественный запрос и определять реальные приоритеты для жителей, а не только для чиновников</w:t>
      </w:r>
      <w:r>
        <w:t>;</w:t>
      </w:r>
    </w:p>
    <w:p w14:paraId="6E77798D" w14:textId="58BF488D" w:rsidR="00C653F7" w:rsidRPr="00C653F7" w:rsidRDefault="00C653F7" w:rsidP="00C653F7">
      <w:pPr>
        <w:pStyle w:val="a0"/>
        <w:ind w:left="0" w:firstLine="851"/>
      </w:pPr>
      <w:r>
        <w:lastRenderedPageBreak/>
        <w:t>у</w:t>
      </w:r>
      <w:r w:rsidRPr="00C653F7">
        <w:t>ниверсальность и масштабируемость: в отличие от узкоспециализированных региональных порталов, «ПИТТАСИ» является универсальным решением, которое может быть развернуто в любом городе или населенном пункте России без необходимости дорогостоящей адаптации</w:t>
      </w:r>
      <w:r>
        <w:t>;</w:t>
      </w:r>
    </w:p>
    <w:p w14:paraId="787F12C0" w14:textId="1FC77113" w:rsidR="00C653F7" w:rsidRPr="00C653F7" w:rsidRDefault="00C653F7" w:rsidP="00C653F7">
      <w:pPr>
        <w:pStyle w:val="a0"/>
        <w:ind w:left="0" w:firstLine="851"/>
      </w:pPr>
      <w:r>
        <w:t>к</w:t>
      </w:r>
      <w:r w:rsidRPr="00C653F7">
        <w:t>лючевое преимущество – открытость данных (Public API): это главная особенность, которой нет ни у одного из рассмотренных российских аналогов. Предоставление публичного доступа к обезличенным данным о проблемах создает платформу для независимого анализа эффективности работы служб, для исследований урбанистов и для создания медиапроектов.</w:t>
      </w:r>
    </w:p>
    <w:p w14:paraId="3DFF4BC2" w14:textId="77777777" w:rsidR="00C653F7" w:rsidRPr="00C653F7" w:rsidRDefault="00C653F7" w:rsidP="00C653F7">
      <w:pPr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>Таким образом, разработка ИС «ПИТТАСИ» является актуальной и целесообразной, так как она предлагает уникальное на российском рынке сочетание социальной механики, универсальности и открытости данных, направленное на создание реального инструмента общественного контроля.</w:t>
      </w:r>
    </w:p>
    <w:p w14:paraId="092F632B" w14:textId="6EC68D4E" w:rsidR="00E61B22" w:rsidRDefault="00E61B22" w:rsidP="00E61B22">
      <w:pPr>
        <w:pStyle w:val="1"/>
      </w:pPr>
      <w:bookmarkStart w:id="21" w:name="_Toc212572516"/>
      <w:r>
        <w:lastRenderedPageBreak/>
        <w:t>Требования к результатам разработки</w:t>
      </w:r>
      <w:bookmarkEnd w:id="21"/>
    </w:p>
    <w:p w14:paraId="00EA1178" w14:textId="78CF2083" w:rsidR="001D3FB1" w:rsidRDefault="00AA50F6" w:rsidP="0002777F">
      <w:pPr>
        <w:pStyle w:val="2"/>
        <w:ind w:right="566"/>
      </w:pPr>
      <w:bookmarkStart w:id="22" w:name="_Toc212572517"/>
      <w:r>
        <w:t>Требования к функци</w:t>
      </w:r>
      <w:r w:rsidR="000E06F3">
        <w:t>ональным характеристикам</w:t>
      </w:r>
      <w:bookmarkEnd w:id="22"/>
    </w:p>
    <w:p w14:paraId="04D13B20" w14:textId="77777777" w:rsidR="00127086" w:rsidRPr="00127086" w:rsidRDefault="00127086" w:rsidP="00127086">
      <w:r w:rsidRPr="00127086">
        <w:t>Система должна обеспечивать следующий функционал:</w:t>
      </w:r>
    </w:p>
    <w:p w14:paraId="7513ED8B" w14:textId="47015FBC" w:rsidR="009D1A9B" w:rsidRPr="009D1A9B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у</w:t>
      </w:r>
      <w:r w:rsidRPr="009D1A9B">
        <w:rPr>
          <w:rFonts w:cs="Times New Roman"/>
          <w:szCs w:val="24"/>
        </w:rPr>
        <w:t>правление пользователями и ролями: регистрация и аутентификация пользователей (Житель города, Модератор), и разделение прав доступа на основе ролей</w:t>
      </w:r>
      <w:r>
        <w:rPr>
          <w:rFonts w:cs="Times New Roman"/>
          <w:szCs w:val="24"/>
        </w:rPr>
        <w:t>;</w:t>
      </w:r>
    </w:p>
    <w:p w14:paraId="188CD38D" w14:textId="34924FB3" w:rsidR="009D1A9B" w:rsidRPr="009D1A9B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у</w:t>
      </w:r>
      <w:r w:rsidRPr="009D1A9B">
        <w:rPr>
          <w:rFonts w:cs="Times New Roman"/>
          <w:szCs w:val="24"/>
        </w:rPr>
        <w:t>правление обращениями: создание обращений с указанием геолокации, категории проблемы и текстового описания с прикреплением фотоматериалов; отображение всех публичных обращений на интерактивной карте; просмотр детальной информации по каждому обращению</w:t>
      </w:r>
      <w:r>
        <w:rPr>
          <w:rFonts w:cs="Times New Roman"/>
          <w:szCs w:val="24"/>
        </w:rPr>
        <w:t>;</w:t>
      </w:r>
    </w:p>
    <w:p w14:paraId="6D9C8AFB" w14:textId="741037AE" w:rsidR="009D1A9B" w:rsidRPr="009D1A9B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9D1A9B">
        <w:rPr>
          <w:rFonts w:cs="Times New Roman"/>
          <w:szCs w:val="24"/>
        </w:rPr>
        <w:t>оциальное взаимодействие и рейтинг: возможность для пользователей голосовать за актуальность проблем, формируя общественный рейтинг, и оставлять публичные комментарии под обращениями</w:t>
      </w:r>
      <w:r>
        <w:rPr>
          <w:rFonts w:cs="Times New Roman"/>
          <w:szCs w:val="24"/>
        </w:rPr>
        <w:t>;</w:t>
      </w:r>
    </w:p>
    <w:p w14:paraId="298CB952" w14:textId="679F16D4" w:rsidR="009D1A9B" w:rsidRPr="009D1A9B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м</w:t>
      </w:r>
      <w:r w:rsidRPr="009D1A9B">
        <w:rPr>
          <w:rFonts w:cs="Times New Roman"/>
          <w:szCs w:val="24"/>
        </w:rPr>
        <w:t>одерация и обратная связь: предоставление функционала для Модераторов по изменению статуса обращения ("Новое", "В работе", "Решено"), а также возможность добавлять официальные комментарии и прикреплять фотоотчеты о проделанной работе</w:t>
      </w:r>
      <w:r>
        <w:rPr>
          <w:rFonts w:cs="Times New Roman"/>
          <w:szCs w:val="24"/>
        </w:rPr>
        <w:t>;</w:t>
      </w:r>
    </w:p>
    <w:p w14:paraId="16AE3544" w14:textId="56198B68" w:rsidR="009D1A9B" w:rsidRPr="009D1A9B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у</w:t>
      </w:r>
      <w:r w:rsidRPr="009D1A9B">
        <w:rPr>
          <w:rFonts w:cs="Times New Roman"/>
          <w:szCs w:val="24"/>
        </w:rPr>
        <w:t>ведомления: отправка автоматических push-уведомлений автору обращения при изменении его статуса или добавлении официального комментария</w:t>
      </w:r>
      <w:r>
        <w:rPr>
          <w:rFonts w:cs="Times New Roman"/>
          <w:szCs w:val="24"/>
        </w:rPr>
        <w:t>;</w:t>
      </w:r>
    </w:p>
    <w:p w14:paraId="1CA7B565" w14:textId="58F62C0B" w:rsidR="0072514C" w:rsidRPr="00DD01D3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Pr="009D1A9B">
        <w:rPr>
          <w:rFonts w:cs="Times New Roman"/>
          <w:szCs w:val="24"/>
        </w:rPr>
        <w:t>убличный API: предоставление публичного, документированного API для получения обезличенных данных (статистика по категориям проблем, их статусам, геолокации).</w:t>
      </w:r>
    </w:p>
    <w:p w14:paraId="1B168C65" w14:textId="20B91B1C" w:rsidR="009730DA" w:rsidRDefault="009730DA" w:rsidP="00127086">
      <w:pPr>
        <w:pStyle w:val="2"/>
      </w:pPr>
      <w:bookmarkStart w:id="23" w:name="_Toc212572518"/>
      <w:r>
        <w:t>Требования к показателям назначения</w:t>
      </w:r>
      <w:bookmarkEnd w:id="23"/>
    </w:p>
    <w:p w14:paraId="0D0F1A4A" w14:textId="77777777" w:rsidR="00DD4C2A" w:rsidRPr="0074464E" w:rsidRDefault="00DD4C2A" w:rsidP="0002777F">
      <w:pPr>
        <w:ind w:right="566"/>
      </w:pPr>
      <w:r>
        <w:t>Показатели назначения:</w:t>
      </w:r>
    </w:p>
    <w:p w14:paraId="1BC1F1EB" w14:textId="43A7B7B6" w:rsidR="009D1A9B" w:rsidRPr="009D1A9B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т</w:t>
      </w:r>
      <w:r w:rsidRPr="009D1A9B">
        <w:rPr>
          <w:rFonts w:cs="Times New Roman"/>
          <w:szCs w:val="24"/>
        </w:rPr>
        <w:t>очность и целостность данных: обеспечение точного определения и хранения геолокационных данных, корректного отображения статусов и сохранение всей прикрепленной пользователями информации</w:t>
      </w:r>
      <w:r>
        <w:rPr>
          <w:rFonts w:cs="Times New Roman"/>
          <w:szCs w:val="24"/>
        </w:rPr>
        <w:t>;</w:t>
      </w:r>
    </w:p>
    <w:p w14:paraId="7A6A9212" w14:textId="69088513" w:rsidR="009D1A9B" w:rsidRPr="009D1A9B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Pr="009D1A9B">
        <w:rPr>
          <w:rFonts w:cs="Times New Roman"/>
          <w:szCs w:val="24"/>
        </w:rPr>
        <w:t>ростой и интуитивно понятный интерфейс: интерфейс мобильного приложения и веб-портала должен быть доступен для пользователей с любым уровнем технической подготовки</w:t>
      </w:r>
      <w:r>
        <w:rPr>
          <w:rFonts w:cs="Times New Roman"/>
          <w:szCs w:val="24"/>
        </w:rPr>
        <w:t>;</w:t>
      </w:r>
    </w:p>
    <w:p w14:paraId="033D64D7" w14:textId="3C2B2724" w:rsidR="009D1A9B" w:rsidRPr="00DD01D3" w:rsidRDefault="009D1A9B" w:rsidP="009D1A9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о</w:t>
      </w:r>
      <w:r w:rsidRPr="009D1A9B">
        <w:rPr>
          <w:rFonts w:cs="Times New Roman"/>
          <w:szCs w:val="24"/>
        </w:rPr>
        <w:t>тзывчивость и производительность: обеспечение быстрой загрузки карты и меток, а также минимальной задержки при взаимодействии пользователя с интерфейсом.</w:t>
      </w:r>
    </w:p>
    <w:p w14:paraId="158BE232" w14:textId="7D1A77C9" w:rsidR="0043108D" w:rsidRPr="0043108D" w:rsidRDefault="000E06F3" w:rsidP="0043108D">
      <w:pPr>
        <w:pStyle w:val="2"/>
        <w:ind w:right="566"/>
      </w:pPr>
      <w:bookmarkStart w:id="24" w:name="_Toc212572519"/>
      <w:r w:rsidRPr="00247F50">
        <w:t>Требования к технологическому стеку</w:t>
      </w:r>
      <w:bookmarkEnd w:id="24"/>
    </w:p>
    <w:p w14:paraId="52B061E6" w14:textId="77777777" w:rsidR="0043108D" w:rsidRPr="0043108D" w:rsidRDefault="0043108D" w:rsidP="00C61C60">
      <w:r w:rsidRPr="0043108D">
        <w:t>В процессе разработки сайта должны использоваться следующие технологии:</w:t>
      </w:r>
    </w:p>
    <w:p w14:paraId="6E37A94D" w14:textId="79970FB8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Backend:</w:t>
      </w:r>
    </w:p>
    <w:p w14:paraId="6866EC1A" w14:textId="33430CCA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lastRenderedPageBreak/>
        <w:t>Фреймворк: NestJS (Node.js, TypeScript);</w:t>
      </w:r>
    </w:p>
    <w:p w14:paraId="4F7C8879" w14:textId="2E4E8078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API: GraphQL;</w:t>
      </w:r>
    </w:p>
    <w:p w14:paraId="778C5A6D" w14:textId="14A34254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ORM: Prisma;</w:t>
      </w:r>
    </w:p>
    <w:p w14:paraId="5E760AF2" w14:textId="563455F9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База данных: PostgreSQL;</w:t>
      </w:r>
    </w:p>
    <w:p w14:paraId="718ECFC9" w14:textId="30D319E9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Аутентификация: JWT;</w:t>
      </w:r>
    </w:p>
    <w:p w14:paraId="0EC6451D" w14:textId="77777777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Мобильное приложение:</w:t>
      </w:r>
    </w:p>
    <w:p w14:paraId="67561D02" w14:textId="2D95BB10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Язык программирования: Dart;</w:t>
      </w:r>
    </w:p>
    <w:p w14:paraId="6DA3CDC2" w14:textId="64363039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Фреймворк: Flutter;</w:t>
      </w:r>
    </w:p>
    <w:p w14:paraId="40198B3B" w14:textId="2C96311F" w:rsidR="008E50CC" w:rsidRPr="008E50CC" w:rsidRDefault="008E50CC" w:rsidP="008E50CC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8E50CC">
        <w:rPr>
          <w:rFonts w:cs="Times New Roman"/>
          <w:szCs w:val="24"/>
        </w:rPr>
        <w:t>Картографический сервис: Yandex MapKit.</w:t>
      </w:r>
    </w:p>
    <w:p w14:paraId="5BC277E8" w14:textId="77777777" w:rsidR="00C61C60" w:rsidRPr="0043108D" w:rsidRDefault="00C61C60" w:rsidP="008E50CC">
      <w:pPr>
        <w:pStyle w:val="a0"/>
        <w:numPr>
          <w:ilvl w:val="0"/>
          <w:numId w:val="0"/>
        </w:numPr>
        <w:spacing w:after="160"/>
        <w:ind w:left="851"/>
        <w:rPr>
          <w:lang w:val="en-US"/>
        </w:rPr>
      </w:pPr>
    </w:p>
    <w:p w14:paraId="5D7D8496" w14:textId="02C0AC57" w:rsidR="00786722" w:rsidRDefault="00AA50F6" w:rsidP="00786722">
      <w:pPr>
        <w:pStyle w:val="2"/>
        <w:ind w:right="566"/>
      </w:pPr>
      <w:bookmarkStart w:id="25" w:name="_Toc212572520"/>
      <w:r w:rsidRPr="003935C8">
        <w:t>Требования к пользовательскому интерфейсу</w:t>
      </w:r>
      <w:bookmarkEnd w:id="25"/>
    </w:p>
    <w:p w14:paraId="32A0E74A" w14:textId="01DB84AD" w:rsidR="00786722" w:rsidRDefault="00786722" w:rsidP="00786722">
      <w:r>
        <w:t>Интерфейс мобильного приложения должен быть интуитивно понятным и обеспечивать легкий доступ ко всему ключевому функционалу. Содержание и структура основных экранов представлены в виде вайрфреймов (см. рисунки 1-6).</w:t>
      </w:r>
    </w:p>
    <w:p w14:paraId="47198301" w14:textId="77777777" w:rsidR="00786722" w:rsidRDefault="00786722" w:rsidP="00786722"/>
    <w:p w14:paraId="61D5BE0C" w14:textId="77777777" w:rsidR="00786722" w:rsidRDefault="00786722" w:rsidP="00786722">
      <w:r>
        <w:t>Вайрфрейм экрана авторизации представлен на рисунке 1.</w:t>
      </w:r>
    </w:p>
    <w:p w14:paraId="5FE8CD17" w14:textId="77777777" w:rsidR="00786722" w:rsidRDefault="00786722" w:rsidP="00786722">
      <w:r>
        <w:t>Данный экран является точкой входа для зарегистрированных пользователей. Он содержит поля для ввода логина/Email и пароля. При нажатии на кнопку «Войти» система производит аутентификацию пользователя. В случае успеха пользователь перенаправляется на главный экран системы с картой проблем (см. рисунок 3).</w:t>
      </w:r>
    </w:p>
    <w:p w14:paraId="44E81C67" w14:textId="0D9E7721" w:rsidR="00786722" w:rsidRDefault="00786722" w:rsidP="00786722">
      <w:pPr>
        <w:ind w:firstLine="0"/>
        <w:jc w:val="center"/>
      </w:pPr>
      <w:r w:rsidRPr="00786722">
        <w:lastRenderedPageBreak/>
        <w:drawing>
          <wp:inline distT="0" distB="0" distL="0" distR="0" wp14:anchorId="134CF60C" wp14:editId="0A87E1A9">
            <wp:extent cx="2781688" cy="5182323"/>
            <wp:effectExtent l="0" t="0" r="0" b="0"/>
            <wp:docPr id="1256529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29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FD30" w14:textId="0974DF19" w:rsidR="00786722" w:rsidRPr="00786722" w:rsidRDefault="00786722" w:rsidP="00786722">
      <w:pPr>
        <w:pStyle w:val="a9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1</w:t>
      </w:r>
      <w:r w:rsidRPr="00C653F7">
        <w:rPr>
          <w:rFonts w:cs="Times New Roman"/>
          <w:szCs w:val="24"/>
        </w:rPr>
        <w:t xml:space="preserve"> – </w:t>
      </w:r>
      <w:r>
        <w:t>в</w:t>
      </w:r>
      <w:r>
        <w:t>айрфрейм экрана авторизации</w:t>
      </w:r>
    </w:p>
    <w:p w14:paraId="0110D96E" w14:textId="77777777" w:rsidR="00786722" w:rsidRDefault="00786722" w:rsidP="00713DBB">
      <w:r>
        <w:t>Вайрфрейм экрана регистрации представлен на рисунке 2.</w:t>
      </w:r>
    </w:p>
    <w:p w14:paraId="04959A33" w14:textId="7A4957A3" w:rsidR="00786722" w:rsidRDefault="00786722" w:rsidP="00713DBB">
      <w:r>
        <w:t>Этот экран предназначен для создания новой учетной записи. Пользователю необходимо заполнить поля «Логин», «Email», «Номер телефона» и задать пароль. Нажатие на кнопку «Зарегистрироваться» инициирует процесс создания аккаунта. После успешной регистрации пользователь автоматически авторизуется и переходит на главный экран (см. рисунок 3).</w:t>
      </w:r>
    </w:p>
    <w:p w14:paraId="241AF201" w14:textId="40F007D9" w:rsidR="00786722" w:rsidRDefault="00786722" w:rsidP="00786722">
      <w:pPr>
        <w:ind w:firstLine="0"/>
        <w:jc w:val="center"/>
      </w:pPr>
      <w:r w:rsidRPr="00786722">
        <w:lastRenderedPageBreak/>
        <w:drawing>
          <wp:inline distT="0" distB="0" distL="0" distR="0" wp14:anchorId="5369E566" wp14:editId="6DC3D13C">
            <wp:extent cx="2657846" cy="5268060"/>
            <wp:effectExtent l="0" t="0" r="9525" b="8890"/>
            <wp:docPr id="129235646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5646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1420" w14:textId="4E811589" w:rsidR="00786722" w:rsidRPr="00786722" w:rsidRDefault="00786722" w:rsidP="00786722">
      <w:pPr>
        <w:pStyle w:val="a9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2</w:t>
      </w:r>
      <w:r w:rsidRPr="00C653F7">
        <w:rPr>
          <w:rFonts w:cs="Times New Roman"/>
          <w:szCs w:val="24"/>
        </w:rPr>
        <w:t xml:space="preserve"> – </w:t>
      </w:r>
      <w:r>
        <w:t>в</w:t>
      </w:r>
      <w:r>
        <w:t>айрфрейм экрана регистрации</w:t>
      </w:r>
    </w:p>
    <w:p w14:paraId="7626F99C" w14:textId="77777777" w:rsidR="00786722" w:rsidRDefault="00786722" w:rsidP="00786722">
      <w:r>
        <w:t>Вайрфрейм главного экрана с картой проблем представлен на рисунке 3.</w:t>
      </w:r>
    </w:p>
    <w:p w14:paraId="5042C7F0" w14:textId="77777777" w:rsidR="00786722" w:rsidRDefault="00786722" w:rsidP="00786722">
      <w:r>
        <w:t>Это основной экран приложения. На нем отображаются:</w:t>
      </w:r>
    </w:p>
    <w:p w14:paraId="2CFD1C2E" w14:textId="6B94ACB3" w:rsidR="00786722" w:rsidRPr="00786722" w:rsidRDefault="00713DBB" w:rsidP="00786722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и</w:t>
      </w:r>
      <w:r w:rsidR="00786722" w:rsidRPr="00786722">
        <w:rPr>
          <w:rFonts w:cs="Times New Roman"/>
          <w:szCs w:val="24"/>
        </w:rPr>
        <w:t>нтерактивная карта: на которой геолокационными метками показаны существующие проблемы</w:t>
      </w:r>
      <w:r>
        <w:rPr>
          <w:rFonts w:cs="Times New Roman"/>
          <w:szCs w:val="24"/>
        </w:rPr>
        <w:t>;</w:t>
      </w:r>
    </w:p>
    <w:p w14:paraId="052EC9F6" w14:textId="6F799B0D" w:rsidR="00786722" w:rsidRPr="00786722" w:rsidRDefault="00713DBB" w:rsidP="00786722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="00786722" w:rsidRPr="00786722">
        <w:rPr>
          <w:rFonts w:cs="Times New Roman"/>
          <w:szCs w:val="24"/>
        </w:rPr>
        <w:t>оисковая строка: позволяет находить проблемы или адреса на карте</w:t>
      </w:r>
      <w:r>
        <w:rPr>
          <w:rFonts w:cs="Times New Roman"/>
          <w:szCs w:val="24"/>
        </w:rPr>
        <w:t>;</w:t>
      </w:r>
    </w:p>
    <w:p w14:paraId="6F068D26" w14:textId="79A07251" w:rsidR="00786722" w:rsidRPr="00786722" w:rsidRDefault="00713DBB" w:rsidP="00786722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="00786722" w:rsidRPr="00786722">
        <w:rPr>
          <w:rFonts w:cs="Times New Roman"/>
          <w:szCs w:val="24"/>
        </w:rPr>
        <w:t>лавающая кнопка «+»: является ключевым элементом для создания обращения. При нажатии на нее пользователь переходит на экран создания/деталей проблемы (см. рисунок 4)</w:t>
      </w:r>
      <w:r>
        <w:rPr>
          <w:rFonts w:cs="Times New Roman"/>
          <w:szCs w:val="24"/>
        </w:rPr>
        <w:t>;</w:t>
      </w:r>
    </w:p>
    <w:p w14:paraId="6961E024" w14:textId="0312C848" w:rsidR="00786722" w:rsidRDefault="00713DBB" w:rsidP="00786722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="00786722" w:rsidRPr="00786722">
        <w:rPr>
          <w:rFonts w:cs="Times New Roman"/>
          <w:szCs w:val="24"/>
        </w:rPr>
        <w:t xml:space="preserve">ижняя панель навигации: обеспечивает основной переход между разделами. Иконка «Карта» выделена как активная. Нажатие на иконку «Профиль» </w:t>
      </w:r>
      <w:r w:rsidR="00786722" w:rsidRPr="00786722">
        <w:rPr>
          <w:rFonts w:cs="Times New Roman"/>
          <w:szCs w:val="24"/>
        </w:rPr>
        <w:t>переходит</w:t>
      </w:r>
      <w:r w:rsidR="00786722" w:rsidRPr="00786722">
        <w:rPr>
          <w:rFonts w:cs="Times New Roman"/>
          <w:szCs w:val="24"/>
        </w:rPr>
        <w:t xml:space="preserve"> на экран профиля пользователя (см. рисунок 6).</w:t>
      </w:r>
    </w:p>
    <w:p w14:paraId="04FDD26D" w14:textId="07D74255" w:rsidR="00786722" w:rsidRDefault="00786722" w:rsidP="00786722">
      <w:pPr>
        <w:spacing w:after="160"/>
        <w:ind w:firstLine="0"/>
        <w:jc w:val="center"/>
        <w:rPr>
          <w:rFonts w:cs="Times New Roman"/>
          <w:szCs w:val="24"/>
        </w:rPr>
      </w:pPr>
      <w:r w:rsidRPr="00786722">
        <w:rPr>
          <w:rFonts w:cs="Times New Roman"/>
          <w:szCs w:val="24"/>
        </w:rPr>
        <w:lastRenderedPageBreak/>
        <w:drawing>
          <wp:inline distT="0" distB="0" distL="0" distR="0" wp14:anchorId="68187DAF" wp14:editId="7CD002FB">
            <wp:extent cx="2562583" cy="5144218"/>
            <wp:effectExtent l="0" t="0" r="9525" b="0"/>
            <wp:docPr id="1251506196" name="Рисунок 1" descr="Изображение выглядит как снимок экрана, диаграмма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6196" name="Рисунок 1" descr="Изображение выглядит как снимок экрана, диаграмма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DEF2" w14:textId="59C334D9" w:rsidR="00786722" w:rsidRPr="00786722" w:rsidRDefault="00786722" w:rsidP="00786722">
      <w:pPr>
        <w:pStyle w:val="a9"/>
        <w:rPr>
          <w:rFonts w:cs="Times New Roman"/>
          <w:szCs w:val="24"/>
        </w:rPr>
      </w:pPr>
      <w:r w:rsidRPr="00C653F7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3</w:t>
      </w:r>
      <w:r w:rsidRPr="00C653F7">
        <w:rPr>
          <w:rFonts w:cs="Times New Roman"/>
          <w:szCs w:val="24"/>
        </w:rPr>
        <w:t xml:space="preserve"> – </w:t>
      </w:r>
      <w:r>
        <w:t>в</w:t>
      </w:r>
      <w:r>
        <w:t>айрфрейм главного экрана с картой проблем</w:t>
      </w:r>
    </w:p>
    <w:p w14:paraId="6AE0B04C" w14:textId="77777777" w:rsidR="00786722" w:rsidRDefault="00786722" w:rsidP="00786722">
      <w:r>
        <w:t>Вайрфрейм экрана деталей проблемы и интерфейса ввода комментария представлены на рисунках 4 и 5.</w:t>
      </w:r>
    </w:p>
    <w:p w14:paraId="48D8510A" w14:textId="61C93508" w:rsidR="00786722" w:rsidRDefault="00786722" w:rsidP="00786722">
      <w:r>
        <w:t xml:space="preserve">Экран, показанный на рисунке 4, служит двум целям: он используется как форма для создания нового обращения и как страница для просмотра детальной информации о </w:t>
      </w:r>
      <w:r>
        <w:t>существующей</w:t>
      </w:r>
      <w:r>
        <w:t xml:space="preserve"> проблеме. На нем отображаются фото, категория, статус и блок с комментариями.</w:t>
      </w:r>
    </w:p>
    <w:p w14:paraId="2DA9C92C" w14:textId="77777777" w:rsidR="00786722" w:rsidRDefault="00786722" w:rsidP="00786722">
      <w:r>
        <w:t>Кнопка «Отправка комментария» инициирует пользовательский ввод. При ее нажатии открывается интерфейс, представленный на рисунке 5, который содержит текстовое поле и кнопку «Отправить» для добавления нового комментария.</w:t>
      </w:r>
    </w:p>
    <w:p w14:paraId="57077C0D" w14:textId="33B23627" w:rsidR="00786722" w:rsidRDefault="00786722" w:rsidP="00786722">
      <w:pPr>
        <w:ind w:firstLine="0"/>
        <w:jc w:val="center"/>
      </w:pPr>
      <w:r w:rsidRPr="00786722">
        <w:lastRenderedPageBreak/>
        <w:drawing>
          <wp:inline distT="0" distB="0" distL="0" distR="0" wp14:anchorId="56D44E35" wp14:editId="0D699028">
            <wp:extent cx="2225040" cy="4606080"/>
            <wp:effectExtent l="0" t="0" r="3810" b="4445"/>
            <wp:docPr id="95588120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81202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6490" cy="46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C615" w14:textId="1C18AA58" w:rsidR="00786722" w:rsidRDefault="00786722" w:rsidP="00786722">
      <w:pPr>
        <w:pStyle w:val="a9"/>
      </w:pPr>
      <w:r w:rsidRPr="00C653F7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4</w:t>
      </w:r>
      <w:r w:rsidRPr="00C653F7">
        <w:rPr>
          <w:rFonts w:cs="Times New Roman"/>
          <w:szCs w:val="24"/>
        </w:rPr>
        <w:t xml:space="preserve"> – </w:t>
      </w:r>
      <w:r w:rsidR="00713DBB">
        <w:t>в</w:t>
      </w:r>
      <w:r w:rsidR="00713DBB">
        <w:t>айрфрейм экрана деталей проблемы</w:t>
      </w:r>
    </w:p>
    <w:p w14:paraId="160FF5B0" w14:textId="2D2A8F4B" w:rsidR="00713DBB" w:rsidRDefault="00713DBB" w:rsidP="00713DBB">
      <w:pPr>
        <w:ind w:firstLine="0"/>
        <w:jc w:val="center"/>
      </w:pPr>
      <w:r w:rsidRPr="00713DBB">
        <w:drawing>
          <wp:inline distT="0" distB="0" distL="0" distR="0" wp14:anchorId="54C8031E" wp14:editId="5B536710">
            <wp:extent cx="2255520" cy="3584876"/>
            <wp:effectExtent l="0" t="0" r="0" b="0"/>
            <wp:docPr id="171186713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67137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5268" cy="360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1B79" w14:textId="6343CB69" w:rsidR="00713DBB" w:rsidRPr="00713DBB" w:rsidRDefault="00713DBB" w:rsidP="00713DBB">
      <w:pPr>
        <w:pStyle w:val="a9"/>
      </w:pPr>
      <w:r w:rsidRPr="00C653F7">
        <w:rPr>
          <w:rFonts w:cs="Times New Roman"/>
          <w:szCs w:val="24"/>
        </w:rPr>
        <w:t xml:space="preserve">Рисунок </w:t>
      </w:r>
      <w:r>
        <w:rPr>
          <w:rFonts w:cs="Times New Roman"/>
          <w:szCs w:val="24"/>
        </w:rPr>
        <w:t>5</w:t>
      </w:r>
      <w:r w:rsidRPr="00C653F7">
        <w:rPr>
          <w:rFonts w:cs="Times New Roman"/>
          <w:szCs w:val="24"/>
        </w:rPr>
        <w:t xml:space="preserve"> – </w:t>
      </w:r>
      <w:r>
        <w:t>вайрфрейм интерфейса ввода комментария</w:t>
      </w:r>
    </w:p>
    <w:p w14:paraId="65975CF9" w14:textId="77777777" w:rsidR="00786722" w:rsidRDefault="00786722" w:rsidP="00786722">
      <w:r>
        <w:lastRenderedPageBreak/>
        <w:t>Вайрфрейм экрана профиля пользователя представлен на рисунке 6.</w:t>
      </w:r>
    </w:p>
    <w:p w14:paraId="7AD69AF0" w14:textId="77777777" w:rsidR="00786722" w:rsidRDefault="00786722" w:rsidP="00786722">
      <w:r>
        <w:t>На данном экране отображается персональная информация о пользователе и его активность в системе. Он включает:</w:t>
      </w:r>
    </w:p>
    <w:p w14:paraId="1602EB44" w14:textId="665F3374" w:rsidR="00786722" w:rsidRPr="00786722" w:rsidRDefault="00713DBB" w:rsidP="00786722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  <w:r w:rsidR="00786722" w:rsidRPr="00786722">
        <w:rPr>
          <w:rFonts w:cs="Times New Roman"/>
          <w:szCs w:val="24"/>
        </w:rPr>
        <w:t>лок с именем и логином/Email пользователя</w:t>
      </w:r>
      <w:r>
        <w:rPr>
          <w:rFonts w:cs="Times New Roman"/>
          <w:szCs w:val="24"/>
        </w:rPr>
        <w:t>;</w:t>
      </w:r>
    </w:p>
    <w:p w14:paraId="09084FC5" w14:textId="71B5B24E" w:rsidR="00786722" w:rsidRPr="00786722" w:rsidRDefault="00713DBB" w:rsidP="00786722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="00786722" w:rsidRPr="00786722">
        <w:rPr>
          <w:rFonts w:cs="Times New Roman"/>
          <w:szCs w:val="24"/>
        </w:rPr>
        <w:t>писок «Мои обращения»: динамически отображает все обращения, созданные данным пользователем, с указанием их текущего статуса</w:t>
      </w:r>
      <w:r>
        <w:rPr>
          <w:rFonts w:cs="Times New Roman"/>
          <w:szCs w:val="24"/>
        </w:rPr>
        <w:t>;</w:t>
      </w:r>
    </w:p>
    <w:p w14:paraId="1EE8F7A9" w14:textId="55E2022C" w:rsidR="00786722" w:rsidRPr="00786722" w:rsidRDefault="00713DBB" w:rsidP="00786722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к</w:t>
      </w:r>
      <w:r w:rsidR="00786722" w:rsidRPr="00786722">
        <w:rPr>
          <w:rFonts w:cs="Times New Roman"/>
          <w:szCs w:val="24"/>
        </w:rPr>
        <w:t>нопка «Выйти из аккаунта»: завершает сеанс пользователя и возвращает его на экран авторизации (см. рисунок 1)</w:t>
      </w:r>
      <w:r>
        <w:rPr>
          <w:rFonts w:cs="Times New Roman"/>
          <w:szCs w:val="24"/>
        </w:rPr>
        <w:t>;</w:t>
      </w:r>
    </w:p>
    <w:p w14:paraId="338E85FE" w14:textId="1FFDC0A4" w:rsidR="00786722" w:rsidRPr="00786722" w:rsidRDefault="00713DBB" w:rsidP="00786722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н</w:t>
      </w:r>
      <w:r w:rsidR="00786722" w:rsidRPr="00786722">
        <w:rPr>
          <w:rFonts w:cs="Times New Roman"/>
          <w:szCs w:val="24"/>
        </w:rPr>
        <w:t>ижняя панель навигации: иконка «Профиль» выделена как активная. Нажатие на иконку «Карта» вернет пользователя на главный экран (см. рисунок 3).</w:t>
      </w:r>
    </w:p>
    <w:p w14:paraId="4E5E55E4" w14:textId="1209109A" w:rsidR="00BD3D56" w:rsidRDefault="00713DBB" w:rsidP="00BD3D56">
      <w:pPr>
        <w:pStyle w:val="a0"/>
        <w:keepNext/>
        <w:numPr>
          <w:ilvl w:val="0"/>
          <w:numId w:val="0"/>
        </w:numPr>
        <w:jc w:val="center"/>
      </w:pPr>
      <w:r w:rsidRPr="00713DBB">
        <w:drawing>
          <wp:inline distT="0" distB="0" distL="0" distR="0" wp14:anchorId="00CE8D63" wp14:editId="5A8CBF52">
            <wp:extent cx="2572109" cy="5115639"/>
            <wp:effectExtent l="0" t="0" r="0" b="8890"/>
            <wp:docPr id="20281730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730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65A9" w14:textId="2CAAEEFD" w:rsidR="00BD3D56" w:rsidRDefault="00BD3D56" w:rsidP="00BD3D56">
      <w:pPr>
        <w:pStyle w:val="a9"/>
      </w:pPr>
      <w:r>
        <w:t>Рисунок</w:t>
      </w:r>
      <w:r w:rsidR="00237BB6">
        <w:t xml:space="preserve"> 6</w:t>
      </w:r>
      <w:r>
        <w:t xml:space="preserve"> – </w:t>
      </w:r>
      <w:r w:rsidR="00713DBB">
        <w:t>в</w:t>
      </w:r>
      <w:r w:rsidR="00713DBB">
        <w:t>айрфрейм экрана профиля пользовател</w:t>
      </w:r>
      <w:r w:rsidR="00237BB6">
        <w:t>я</w:t>
      </w:r>
    </w:p>
    <w:p w14:paraId="3EBD447A" w14:textId="59167A79" w:rsidR="00295D9C" w:rsidRDefault="00295D9C" w:rsidP="0002777F">
      <w:pPr>
        <w:pStyle w:val="2"/>
        <w:ind w:right="566"/>
      </w:pPr>
      <w:bookmarkStart w:id="26" w:name="_Toc212572521"/>
      <w:r>
        <w:lastRenderedPageBreak/>
        <w:t>Требования к видам обеспечения</w:t>
      </w:r>
      <w:bookmarkEnd w:id="26"/>
    </w:p>
    <w:p w14:paraId="4E656313" w14:textId="161DD7C4" w:rsidR="004454F5" w:rsidRPr="004454F5" w:rsidRDefault="004454F5" w:rsidP="0002777F">
      <w:pPr>
        <w:ind w:right="566"/>
      </w:pPr>
      <w:r>
        <w:t>Данный раздел содержит требования к видам обеспечения разработки.</w:t>
      </w:r>
    </w:p>
    <w:p w14:paraId="607098D9" w14:textId="7239BAF8" w:rsidR="00295D9C" w:rsidRDefault="00256697" w:rsidP="0002777F">
      <w:pPr>
        <w:pStyle w:val="3"/>
        <w:ind w:right="566"/>
      </w:pPr>
      <w:bookmarkStart w:id="27" w:name="_Toc212572522"/>
      <w:r>
        <w:t>Требования к математическому обеспечению</w:t>
      </w:r>
      <w:bookmarkEnd w:id="27"/>
    </w:p>
    <w:p w14:paraId="4D7629DC" w14:textId="77777777" w:rsidR="00766D00" w:rsidRDefault="00766D00" w:rsidP="00766D00">
      <w:r>
        <w:t>Математическое обеспечение системы должно использовать стандартные алгоритмы для работы с геопространственными данными. Для реализации этих функций на серверной стороне должна использоваться СУБД PostgreSQL с расширением PostGIS.</w:t>
      </w:r>
    </w:p>
    <w:p w14:paraId="4930B437" w14:textId="77777777" w:rsidR="00766D00" w:rsidRDefault="00766D00" w:rsidP="00766D00">
      <w:r>
        <w:t>Основные используемые операции:</w:t>
      </w:r>
    </w:p>
    <w:p w14:paraId="6C7E6CE8" w14:textId="57CF84F5" w:rsidR="00766D00" w:rsidRPr="00766D00" w:rsidRDefault="00766D00" w:rsidP="00766D00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х</w:t>
      </w:r>
      <w:r w:rsidRPr="00766D00">
        <w:rPr>
          <w:rFonts w:cs="Times New Roman"/>
          <w:szCs w:val="24"/>
        </w:rPr>
        <w:t>ранение координат (широты и долготы) в специализированных типах данных</w:t>
      </w:r>
      <w:r w:rsidRPr="00766D00">
        <w:rPr>
          <w:rFonts w:cs="Times New Roman"/>
          <w:szCs w:val="24"/>
        </w:rPr>
        <w:t>;</w:t>
      </w:r>
    </w:p>
    <w:p w14:paraId="4924F2B2" w14:textId="7A2D816C" w:rsidR="00766D00" w:rsidRPr="00766D00" w:rsidRDefault="00766D00" w:rsidP="00766D00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п</w:t>
      </w:r>
      <w:r w:rsidRPr="00766D00">
        <w:rPr>
          <w:rFonts w:cs="Times New Roman"/>
          <w:szCs w:val="24"/>
        </w:rPr>
        <w:t>ространственное индексирование для обеспечения высокой скорости выполнения гео-запросов</w:t>
      </w:r>
      <w:r w:rsidRPr="00766D00">
        <w:rPr>
          <w:rFonts w:cs="Times New Roman"/>
          <w:szCs w:val="24"/>
        </w:rPr>
        <w:t>;</w:t>
      </w:r>
    </w:p>
    <w:p w14:paraId="1F6F2656" w14:textId="0D1F283B" w:rsidR="00766D00" w:rsidRPr="00766D00" w:rsidRDefault="00766D00" w:rsidP="00766D00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в</w:t>
      </w:r>
      <w:r w:rsidRPr="00766D00">
        <w:rPr>
          <w:rFonts w:cs="Times New Roman"/>
          <w:szCs w:val="24"/>
        </w:rPr>
        <w:t>ыполнение запросов для выборки данных в определенной географической области (например, в видимой части карты на экране пользователя).</w:t>
      </w:r>
    </w:p>
    <w:p w14:paraId="2B1FFEE1" w14:textId="498F6E3A" w:rsidR="00256697" w:rsidRDefault="00256697" w:rsidP="0002777F">
      <w:pPr>
        <w:pStyle w:val="3"/>
        <w:ind w:right="566"/>
      </w:pPr>
      <w:bookmarkStart w:id="28" w:name="_Toc212572523"/>
      <w:r>
        <w:t>Требования к информационному обеспечению</w:t>
      </w:r>
      <w:bookmarkEnd w:id="28"/>
    </w:p>
    <w:p w14:paraId="326EE0DD" w14:textId="7CD6092A" w:rsidR="0047146B" w:rsidRPr="0047146B" w:rsidRDefault="0047146B" w:rsidP="0002777F">
      <w:pPr>
        <w:ind w:right="566"/>
      </w:pPr>
      <w:r>
        <w:t>Данный раздел содержит требования к информационному обеспечению.</w:t>
      </w:r>
    </w:p>
    <w:p w14:paraId="313B46E9" w14:textId="364C5FBD" w:rsidR="00E208B0" w:rsidRDefault="001F61FC" w:rsidP="0002777F">
      <w:pPr>
        <w:pStyle w:val="4"/>
        <w:ind w:right="566"/>
      </w:pPr>
      <w:r>
        <w:t>Требования к форматам хранения данных</w:t>
      </w:r>
    </w:p>
    <w:p w14:paraId="30B3DE46" w14:textId="289B7A7C" w:rsidR="00523274" w:rsidRPr="00841C07" w:rsidRDefault="00C34C4B" w:rsidP="00AA01E0">
      <w:r w:rsidRPr="00C34C4B">
        <w:t>Информационная база системы должна быть реализована в виде реляционной базы данных под управлением СУБД PostgreSQL. Обмен данными между мобильным приложением и сервером должен осуществляться в формате JSON.</w:t>
      </w:r>
    </w:p>
    <w:p w14:paraId="182D3338" w14:textId="679371A9" w:rsidR="001F61FC" w:rsidRDefault="008239DB" w:rsidP="0002777F">
      <w:pPr>
        <w:pStyle w:val="4"/>
        <w:ind w:right="566"/>
      </w:pPr>
      <w:r>
        <w:t>Требования к лингвистическому обеспечению</w:t>
      </w:r>
    </w:p>
    <w:p w14:paraId="1E7C5210" w14:textId="08FB2CDC" w:rsidR="0006644D" w:rsidRPr="0006644D" w:rsidRDefault="00C34C4B" w:rsidP="0006644D">
      <w:r w:rsidRPr="00C34C4B">
        <w:t>Все пользовательские интерфейсы информационной системы, включая мобильное приложение, должны быть представлены на русском языке.</w:t>
      </w:r>
    </w:p>
    <w:p w14:paraId="02ABA6DD" w14:textId="6569C34C" w:rsidR="008239DB" w:rsidRDefault="004A0E13" w:rsidP="0002777F">
      <w:pPr>
        <w:pStyle w:val="3"/>
        <w:ind w:right="566"/>
      </w:pPr>
      <w:bookmarkStart w:id="29" w:name="_Toc212572524"/>
      <w:r>
        <w:t>Требования к метрологическому обеспечению</w:t>
      </w:r>
      <w:bookmarkEnd w:id="29"/>
    </w:p>
    <w:p w14:paraId="257617AC" w14:textId="2783A0A7" w:rsidR="00AA01E0" w:rsidRPr="00AA01E0" w:rsidRDefault="00AA01E0" w:rsidP="00AA01E0">
      <w:r>
        <w:t>Требования к метрологическому обеспечению не предъявляются.</w:t>
      </w:r>
    </w:p>
    <w:p w14:paraId="25230B1D" w14:textId="1B616D94" w:rsidR="004A0E13" w:rsidRDefault="004A0E13" w:rsidP="0002777F">
      <w:pPr>
        <w:pStyle w:val="3"/>
        <w:ind w:right="566"/>
      </w:pPr>
      <w:bookmarkStart w:id="30" w:name="_Toc212572525"/>
      <w:r>
        <w:t>Требования к техническому обеспечению</w:t>
      </w:r>
      <w:bookmarkEnd w:id="30"/>
    </w:p>
    <w:p w14:paraId="66D14F28" w14:textId="77777777" w:rsidR="00770FD0" w:rsidRDefault="00770FD0" w:rsidP="00770FD0">
      <w:pPr>
        <w:ind w:right="566"/>
      </w:pPr>
      <w:r>
        <w:t>Требования для технического обеспечения:</w:t>
      </w:r>
    </w:p>
    <w:p w14:paraId="5B2614F8" w14:textId="01CF2E59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iOS: 13.0 и новее (iPhone 6s+)</w:t>
      </w:r>
    </w:p>
    <w:p w14:paraId="018BC392" w14:textId="613BF834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Android: 8.0 (API 26) и новее</w:t>
      </w:r>
    </w:p>
    <w:p w14:paraId="69DA5BB4" w14:textId="77777777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lastRenderedPageBreak/>
        <w:t>Оперативная память: 2 ГБ минимум</w:t>
      </w:r>
    </w:p>
    <w:p w14:paraId="1B26300D" w14:textId="3615C92D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Свободное место: 200 МБ для установки</w:t>
      </w:r>
    </w:p>
    <w:p w14:paraId="0C696F49" w14:textId="533C0F51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Минимальная скорость сети: 1 Мбит/с</w:t>
      </w:r>
    </w:p>
    <w:p w14:paraId="5985DF87" w14:textId="1C426E78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Рекомендуемая скорость сети: 3 Мбит/с</w:t>
      </w:r>
    </w:p>
    <w:p w14:paraId="79988100" w14:textId="4D60E247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Типы подключения: Wi-Fi, 4G/LTE, 5G</w:t>
      </w:r>
    </w:p>
    <w:p w14:paraId="293B62EC" w14:textId="5838EC51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Минимальное разрешение экрана: 320×480 точек</w:t>
      </w:r>
    </w:p>
    <w:p w14:paraId="75300F96" w14:textId="4A5CA9B6" w:rsidR="00770FD0" w:rsidRP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Плотность пикселей: от 160 dpi (mdpi)</w:t>
      </w:r>
    </w:p>
    <w:p w14:paraId="31F2AE21" w14:textId="14247BDF" w:rsidR="00C34C4B" w:rsidRDefault="00770FD0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Тип ввода: сенсорный экран (multi-touch)</w:t>
      </w:r>
    </w:p>
    <w:p w14:paraId="23FEB7D8" w14:textId="647D80FF" w:rsidR="00C34C4B" w:rsidRPr="00C34C4B" w:rsidRDefault="00C34C4B" w:rsidP="00C34C4B">
      <w:pPr>
        <w:ind w:right="566"/>
      </w:pPr>
      <w:r w:rsidRPr="00C34C4B">
        <w:t>Требуемые разрешения на устройстве:</w:t>
      </w:r>
    </w:p>
    <w:p w14:paraId="42E6E8CA" w14:textId="77777777" w:rsidR="00C34C4B" w:rsidRPr="00C34C4B" w:rsidRDefault="00C34C4B" w:rsidP="00C34C4B">
      <w:pPr>
        <w:ind w:right="566"/>
      </w:pPr>
      <w:r w:rsidRPr="00C34C4B">
        <w:t>Обязательные:</w:t>
      </w:r>
    </w:p>
    <w:p w14:paraId="2F7D608E" w14:textId="77777777" w:rsidR="00C34C4B" w:rsidRPr="00C34C4B" w:rsidRDefault="00C34C4B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Доступ в Интернет</w:t>
      </w:r>
    </w:p>
    <w:p w14:paraId="77EDF2E3" w14:textId="77777777" w:rsidR="00C34C4B" w:rsidRPr="00C34C4B" w:rsidRDefault="00C34C4B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Доступ к геолокации (GPS)</w:t>
      </w:r>
    </w:p>
    <w:p w14:paraId="2E487206" w14:textId="77777777" w:rsidR="00237BB6" w:rsidRDefault="00C34C4B" w:rsidP="00237BB6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Получение Push-уведомлений</w:t>
      </w:r>
    </w:p>
    <w:p w14:paraId="56B7E5AB" w14:textId="12930C38" w:rsidR="00C34C4B" w:rsidRPr="00237BB6" w:rsidRDefault="00C34C4B" w:rsidP="00237BB6">
      <w:pPr>
        <w:ind w:right="566"/>
      </w:pPr>
      <w:r w:rsidRPr="00C34C4B">
        <w:t>Опциональные:</w:t>
      </w:r>
    </w:p>
    <w:p w14:paraId="67F2A377" w14:textId="77777777" w:rsidR="00C34C4B" w:rsidRPr="00C34C4B" w:rsidRDefault="00C34C4B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Доступ к камере (для создания фотографий проблемы)</w:t>
      </w:r>
    </w:p>
    <w:p w14:paraId="6B8ECD6A" w14:textId="204F3DBC" w:rsidR="00C34C4B" w:rsidRPr="00C34C4B" w:rsidRDefault="00C34C4B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Доступ к галерее/файлам (для прикрепления существующих изображений)</w:t>
      </w:r>
    </w:p>
    <w:p w14:paraId="48FA2DD2" w14:textId="5C6A4503" w:rsidR="009730DA" w:rsidRDefault="00645BED" w:rsidP="00645BED">
      <w:pPr>
        <w:pStyle w:val="2"/>
      </w:pPr>
      <w:bookmarkStart w:id="31" w:name="_Toc212572526"/>
      <w:r>
        <w:t>Требования к надежности</w:t>
      </w:r>
      <w:bookmarkEnd w:id="31"/>
    </w:p>
    <w:p w14:paraId="74EB7ED1" w14:textId="77777777" w:rsidR="00EA23AF" w:rsidRDefault="00EA23AF" w:rsidP="0002777F">
      <w:pPr>
        <w:ind w:right="566"/>
      </w:pPr>
      <w:r>
        <w:t>Для обеспечения надежного функционирования программы необходимо принять следующие организационно-технические меры:</w:t>
      </w:r>
    </w:p>
    <w:p w14:paraId="096D0746" w14:textId="77777777" w:rsidR="00EA23AF" w:rsidRPr="00C34C4B" w:rsidRDefault="00EA23AF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обеспечить бесперебойное питание технических средств.</w:t>
      </w:r>
    </w:p>
    <w:p w14:paraId="36BCB8E9" w14:textId="77777777" w:rsidR="00EA23AF" w:rsidRPr="00C34C4B" w:rsidRDefault="00EA23AF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осуществлять контроль входных данных для предотвращения ошибок и некорректного поведения программы.</w:t>
      </w:r>
    </w:p>
    <w:p w14:paraId="010E8A21" w14:textId="77777777" w:rsidR="00EA23AF" w:rsidRPr="00C34C4B" w:rsidRDefault="00EA23AF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>следовать рекомендациям Министерства труда и социального развития РФ по сервисному обслуживанию ПЭВМ и программного обеспечения.</w:t>
      </w:r>
    </w:p>
    <w:p w14:paraId="25D5D268" w14:textId="2EA49E66" w:rsidR="00EA23AF" w:rsidRPr="00C34C4B" w:rsidRDefault="00EA23AF" w:rsidP="00C34C4B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 w:rsidRPr="00C34C4B">
        <w:rPr>
          <w:rFonts w:cs="Times New Roman"/>
          <w:szCs w:val="24"/>
        </w:rPr>
        <w:t xml:space="preserve">регулярно проверять программное обеспечение на наличие компьютерных вирусов в соответствии с требованиями </w:t>
      </w:r>
      <w:r w:rsidR="003436C8" w:rsidRPr="00C34C4B">
        <w:rPr>
          <w:rFonts w:cs="Times New Roman"/>
          <w:szCs w:val="24"/>
        </w:rPr>
        <w:t xml:space="preserve">ГОСТ Р ИСО/МЭК 15408 </w:t>
      </w:r>
      <w:r w:rsidRPr="00C34C4B">
        <w:rPr>
          <w:rFonts w:cs="Times New Roman"/>
          <w:szCs w:val="24"/>
        </w:rPr>
        <w:t>"</w:t>
      </w:r>
      <w:r w:rsidR="003436C8" w:rsidRPr="00C34C4B">
        <w:rPr>
          <w:rFonts w:cs="Times New Roman"/>
          <w:szCs w:val="24"/>
        </w:rPr>
        <w:t>Методы и средства обеспечения безопасности. Критерии оценки безопасности информационных технологий</w:t>
      </w:r>
      <w:r w:rsidRPr="00C34C4B">
        <w:rPr>
          <w:rFonts w:cs="Times New Roman"/>
          <w:szCs w:val="24"/>
        </w:rPr>
        <w:t>".</w:t>
      </w:r>
    </w:p>
    <w:p w14:paraId="7F640B47" w14:textId="3E8F9318" w:rsidR="00645BED" w:rsidRDefault="00645BED" w:rsidP="0002777F">
      <w:pPr>
        <w:pStyle w:val="2"/>
        <w:ind w:right="566"/>
      </w:pPr>
      <w:bookmarkStart w:id="32" w:name="_Toc212572527"/>
      <w:r>
        <w:t>Требования к безопасности</w:t>
      </w:r>
      <w:bookmarkEnd w:id="32"/>
    </w:p>
    <w:p w14:paraId="0CCBA866" w14:textId="77777777" w:rsidR="0047146B" w:rsidRPr="0074464E" w:rsidRDefault="0047146B" w:rsidP="0002777F">
      <w:pPr>
        <w:ind w:right="566"/>
      </w:pPr>
      <w:r>
        <w:t>Основные требования:</w:t>
      </w:r>
    </w:p>
    <w:p w14:paraId="68EDAAC8" w14:textId="77777777" w:rsidR="00EA23AF" w:rsidRDefault="00EA23AF" w:rsidP="0002777F">
      <w:pPr>
        <w:ind w:right="566"/>
      </w:pPr>
      <w:r w:rsidRPr="00986A52">
        <w:lastRenderedPageBreak/>
        <w:t>Реализуемые решения должны соответствовать нормам электро- и пожаробезопасности в соответствии с требованиями законодательства РФ.</w:t>
      </w:r>
    </w:p>
    <w:p w14:paraId="00BDA9A1" w14:textId="77777777" w:rsidR="00EA23AF" w:rsidRPr="00774760" w:rsidRDefault="00EA23AF" w:rsidP="0002777F">
      <w:pPr>
        <w:ind w:right="566"/>
      </w:pPr>
      <w:r>
        <w:t>В части требований к информационной безопасности, результат настоящей разработки не должен классифицироваться как информационная система обработки персональных данных.</w:t>
      </w:r>
    </w:p>
    <w:p w14:paraId="32C4A45D" w14:textId="1D474D7A" w:rsidR="007A3137" w:rsidRDefault="007A3137" w:rsidP="0002777F">
      <w:pPr>
        <w:pStyle w:val="2"/>
        <w:ind w:right="566"/>
      </w:pPr>
      <w:bookmarkStart w:id="33" w:name="_Toc212572528"/>
      <w:r>
        <w:t>Требования к патентной чистоте</w:t>
      </w:r>
      <w:bookmarkEnd w:id="33"/>
    </w:p>
    <w:p w14:paraId="5373F026" w14:textId="69F01AE3" w:rsidR="0047146B" w:rsidRDefault="0047146B" w:rsidP="0002777F">
      <w:pPr>
        <w:ind w:right="566"/>
      </w:pPr>
      <w:r>
        <w:t>Правовая чистота: приложение должно быть разработано с учетом всех правовых норм и не должно нарушать права интеллектуальной собственности. Патентная проверка: приложение должно быть проверено на наличие нарушений патентных прав.</w:t>
      </w:r>
    </w:p>
    <w:p w14:paraId="3B4477CB" w14:textId="3C9C6F6E" w:rsidR="00063082" w:rsidRPr="0047146B" w:rsidRDefault="00063082" w:rsidP="0002777F">
      <w:pPr>
        <w:ind w:right="566"/>
      </w:pPr>
      <w:r w:rsidRPr="00063082">
        <w:t>ГК РФ Статья 1354. Патент на изобретение, полезную модель или промышленный образец. Патент на изобретение, полезную модель или промышленный образец удостоверяет приоритет изобретения, полезной модели или промышленного образца, авторство и исключительное право на изобретение, полезную модель или промышленный образец.</w:t>
      </w:r>
    </w:p>
    <w:p w14:paraId="3BF80742" w14:textId="7CD393E4" w:rsidR="003A546E" w:rsidRDefault="003A546E" w:rsidP="0002777F">
      <w:pPr>
        <w:pStyle w:val="2"/>
        <w:ind w:right="566"/>
      </w:pPr>
      <w:bookmarkStart w:id="34" w:name="_Toc212572529"/>
      <w:r>
        <w:t>Требования к перспективам развития</w:t>
      </w:r>
      <w:bookmarkEnd w:id="34"/>
    </w:p>
    <w:p w14:paraId="6DA0EA6C" w14:textId="2E6A7805" w:rsidR="004B05BE" w:rsidRPr="004B05BE" w:rsidRDefault="004B05BE" w:rsidP="004B05BE">
      <w:r>
        <w:t>Потенциальные функциональные расширения:</w:t>
      </w:r>
      <w:r>
        <w:t xml:space="preserve"> </w:t>
      </w:r>
      <w:r>
        <w:rPr>
          <w:rFonts w:cs="Times New Roman"/>
          <w:szCs w:val="24"/>
        </w:rPr>
        <w:t>р</w:t>
      </w:r>
      <w:r w:rsidRPr="004B05BE">
        <w:rPr>
          <w:rFonts w:cs="Times New Roman"/>
          <w:szCs w:val="24"/>
        </w:rPr>
        <w:t>азработка аналитического модуля для модераторов: внедрение дашбордов с визуализацией данных, включая тепловые карты проблемных зон города, статистику по категориям и средней скорости решения проблем, что позволит городским службам принимать более обоснованные управленческие решения.</w:t>
      </w:r>
    </w:p>
    <w:p w14:paraId="62793CEA" w14:textId="77777777" w:rsidR="004B05BE" w:rsidRDefault="004B05BE" w:rsidP="004B05BE">
      <w:r>
        <w:t>Возможные технологические улучшения:</w:t>
      </w:r>
    </w:p>
    <w:p w14:paraId="6022C515" w14:textId="40D48C2D" w:rsidR="004B05BE" w:rsidRPr="004B05BE" w:rsidRDefault="004B05BE" w:rsidP="004B05BE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4B05BE">
        <w:rPr>
          <w:rFonts w:cs="Times New Roman"/>
          <w:szCs w:val="24"/>
        </w:rPr>
        <w:t>оздание полнофункциональной веб-версии для граждан: разработка веб-портала, дублирующего функционал мобильного приложения, для обеспечения доступности системы с настольных компьютеров</w:t>
      </w:r>
      <w:r>
        <w:rPr>
          <w:rFonts w:cs="Times New Roman"/>
          <w:szCs w:val="24"/>
        </w:rPr>
        <w:t>;</w:t>
      </w:r>
    </w:p>
    <w:p w14:paraId="30EF9BEF" w14:textId="20B25F18" w:rsidR="004B05BE" w:rsidRPr="004B05BE" w:rsidRDefault="004B05BE" w:rsidP="004B05BE">
      <w:pPr>
        <w:pStyle w:val="a0"/>
        <w:numPr>
          <w:ilvl w:val="0"/>
          <w:numId w:val="9"/>
        </w:numPr>
        <w:spacing w:after="160"/>
        <w:ind w:left="0" w:firstLine="851"/>
        <w:rPr>
          <w:rFonts w:cs="Times New Roman"/>
          <w:szCs w:val="24"/>
        </w:rPr>
      </w:pPr>
      <w:r>
        <w:rPr>
          <w:rFonts w:cs="Times New Roman"/>
          <w:szCs w:val="24"/>
        </w:rPr>
        <w:t>р</w:t>
      </w:r>
      <w:r w:rsidRPr="004B05BE">
        <w:rPr>
          <w:rFonts w:cs="Times New Roman"/>
          <w:szCs w:val="24"/>
        </w:rPr>
        <w:t>еализация полноценного офлайн-режима: предоставление пользователям возможности создавать черновик обращения при отсутствии интернет-соединения с последующей автоматической отправкой при восстановлении связи.</w:t>
      </w:r>
    </w:p>
    <w:p w14:paraId="7B2062F0" w14:textId="462FAE5D" w:rsidR="00127A5A" w:rsidRDefault="00127A5A" w:rsidP="00127A5A">
      <w:pPr>
        <w:pStyle w:val="1"/>
      </w:pPr>
      <w:bookmarkStart w:id="35" w:name="_Toc212572530"/>
      <w:r>
        <w:lastRenderedPageBreak/>
        <w:t>Состав и содержание работ</w:t>
      </w:r>
      <w:bookmarkEnd w:id="35"/>
    </w:p>
    <w:p w14:paraId="0BF0A315" w14:textId="77777777" w:rsidR="00281732" w:rsidRDefault="00281732" w:rsidP="00281732">
      <w:pPr>
        <w:ind w:right="566"/>
        <w:rPr>
          <w:color w:val="000000"/>
          <w:shd w:val="clear" w:color="auto" w:fill="FFFFFF"/>
        </w:rPr>
      </w:pPr>
      <w:bookmarkStart w:id="36" w:name="_Hlk210658110"/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 необходимо вып</w:t>
      </w:r>
      <w:r>
        <w:rPr>
          <w:color w:val="000000"/>
          <w:shd w:val="clear" w:color="auto" w:fill="FFFFFF"/>
        </w:rPr>
        <w:t>олнить перечень</w:t>
      </w:r>
      <w:bookmarkEnd w:id="36"/>
      <w:r>
        <w:rPr>
          <w:color w:val="000000"/>
          <w:shd w:val="clear" w:color="auto" w:fill="FFFFFF"/>
        </w:rPr>
        <w:t xml:space="preserve"> работ, представленный в таблице 1.</w:t>
      </w:r>
    </w:p>
    <w:p w14:paraId="7EDF1568" w14:textId="1C889E4C" w:rsidR="00281732" w:rsidRDefault="00281732" w:rsidP="00281732">
      <w:pPr>
        <w:pStyle w:val="vgutTableNam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перечень работ</w:t>
      </w: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2482"/>
        <w:gridCol w:w="6497"/>
      </w:tblGrid>
      <w:tr w:rsidR="00281732" w:rsidRPr="00837709" w14:paraId="39F178E7" w14:textId="77777777" w:rsidTr="00F34061">
        <w:trPr>
          <w:tblHeader/>
        </w:trPr>
        <w:tc>
          <w:tcPr>
            <w:tcW w:w="1363" w:type="dxa"/>
            <w:tcMar>
              <w:top w:w="150" w:type="dxa"/>
              <w:left w:w="0" w:type="dxa"/>
              <w:bottom w:w="150" w:type="dxa"/>
              <w:right w:w="240" w:type="dxa"/>
            </w:tcMar>
            <w:vAlign w:val="center"/>
            <w:hideMark/>
          </w:tcPr>
          <w:p w14:paraId="2CF80461" w14:textId="77777777" w:rsidR="00281732" w:rsidRPr="00837709" w:rsidRDefault="00281732" w:rsidP="004B05BE">
            <w:pPr>
              <w:pStyle w:val="vgutTableText"/>
              <w:jc w:val="center"/>
            </w:pPr>
            <w:r w:rsidRPr="00837709">
              <w:t>№ этапа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41CCD20F" w14:textId="77777777" w:rsidR="00281732" w:rsidRPr="00837709" w:rsidRDefault="00281732" w:rsidP="004B05BE">
            <w:pPr>
              <w:pStyle w:val="vgutTableText"/>
              <w:jc w:val="center"/>
            </w:pPr>
            <w:r w:rsidRPr="00837709">
              <w:t>Наименование этапа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vAlign w:val="center"/>
            <w:hideMark/>
          </w:tcPr>
          <w:p w14:paraId="69A3549A" w14:textId="77777777" w:rsidR="00281732" w:rsidRPr="00837709" w:rsidRDefault="00281732" w:rsidP="004B05BE">
            <w:pPr>
              <w:pStyle w:val="vgutTableText"/>
              <w:jc w:val="center"/>
            </w:pPr>
            <w:r w:rsidRPr="00837709">
              <w:t>Состав работ</w:t>
            </w:r>
          </w:p>
        </w:tc>
      </w:tr>
      <w:tr w:rsidR="004B05BE" w:rsidRPr="00837709" w14:paraId="7E89FED9" w14:textId="77777777" w:rsidTr="007F3F71">
        <w:tc>
          <w:tcPr>
            <w:tcW w:w="1363" w:type="dxa"/>
            <w:tcMar>
              <w:top w:w="150" w:type="dxa"/>
              <w:left w:w="0" w:type="dxa"/>
              <w:bottom w:w="150" w:type="dxa"/>
              <w:right w:w="240" w:type="dxa"/>
            </w:tcMar>
            <w:hideMark/>
          </w:tcPr>
          <w:p w14:paraId="7FB81167" w14:textId="6C79F8C7" w:rsidR="004B05BE" w:rsidRPr="00837709" w:rsidRDefault="004B05BE" w:rsidP="004B05BE">
            <w:pPr>
              <w:pStyle w:val="vgutTableText"/>
              <w:jc w:val="center"/>
            </w:pPr>
            <w:r w:rsidRPr="004B53DB">
              <w:t>1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5380944D" w14:textId="14C43B2A" w:rsidR="004B05BE" w:rsidRPr="00837709" w:rsidRDefault="004B05BE" w:rsidP="004B05BE">
            <w:pPr>
              <w:pStyle w:val="vgutTableText"/>
            </w:pPr>
            <w:r w:rsidRPr="004B53DB">
              <w:t>Анализ предметной области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06C63FCB" w14:textId="77FC9917" w:rsidR="004B05BE" w:rsidRPr="00837709" w:rsidRDefault="004B05BE" w:rsidP="004B05BE">
            <w:pPr>
              <w:pStyle w:val="vgutTableText"/>
            </w:pPr>
            <w:r w:rsidRPr="004B53DB">
              <w:t>Анализ существующих методов взаимодействия граждан и городских служб, выявление проблем (непрозрачность, низкая скорость реакции) и формулировка требований к системе.</w:t>
            </w:r>
          </w:p>
        </w:tc>
      </w:tr>
      <w:tr w:rsidR="004B05BE" w:rsidRPr="00837709" w14:paraId="75859C84" w14:textId="77777777" w:rsidTr="007F3F71">
        <w:tc>
          <w:tcPr>
            <w:tcW w:w="1363" w:type="dxa"/>
            <w:tcMar>
              <w:top w:w="150" w:type="dxa"/>
              <w:left w:w="0" w:type="dxa"/>
              <w:bottom w:w="150" w:type="dxa"/>
              <w:right w:w="240" w:type="dxa"/>
            </w:tcMar>
            <w:hideMark/>
          </w:tcPr>
          <w:p w14:paraId="0F02BC34" w14:textId="3B509F1D" w:rsidR="004B05BE" w:rsidRPr="00837709" w:rsidRDefault="004B05BE" w:rsidP="004B05BE">
            <w:pPr>
              <w:pStyle w:val="vgutTableText"/>
              <w:jc w:val="center"/>
            </w:pPr>
            <w:r w:rsidRPr="004B53DB">
              <w:t>2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76FAC39F" w14:textId="332BFB71" w:rsidR="004B05BE" w:rsidRPr="00837709" w:rsidRDefault="004B05BE" w:rsidP="004B05BE">
            <w:pPr>
              <w:pStyle w:val="vgutTableText"/>
            </w:pPr>
            <w:r w:rsidRPr="004B53DB">
              <w:t>Проектирование системы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0D2F9577" w14:textId="48713B10" w:rsidR="004B05BE" w:rsidRPr="00837709" w:rsidRDefault="004B05BE" w:rsidP="004B05BE">
            <w:pPr>
              <w:pStyle w:val="vgutTableText"/>
            </w:pPr>
            <w:r w:rsidRPr="004B53DB">
              <w:t>Проектирование архитектуры информационной системы, разработка ER-схемы базы данных (PostgreSQL + PostGIS) и создание вайрфреймов пользовательского интерфейса для мобильного приложения.</w:t>
            </w:r>
          </w:p>
        </w:tc>
      </w:tr>
      <w:tr w:rsidR="004B05BE" w:rsidRPr="00837709" w14:paraId="30D4714F" w14:textId="77777777" w:rsidTr="007F3F71">
        <w:tc>
          <w:tcPr>
            <w:tcW w:w="1363" w:type="dxa"/>
            <w:tcMar>
              <w:top w:w="150" w:type="dxa"/>
              <w:left w:w="0" w:type="dxa"/>
              <w:bottom w:w="150" w:type="dxa"/>
              <w:right w:w="240" w:type="dxa"/>
            </w:tcMar>
            <w:hideMark/>
          </w:tcPr>
          <w:p w14:paraId="21D26D30" w14:textId="348B0B4B" w:rsidR="004B05BE" w:rsidRPr="00837709" w:rsidRDefault="004B05BE" w:rsidP="004B05BE">
            <w:pPr>
              <w:pStyle w:val="vgutTableText"/>
              <w:jc w:val="center"/>
            </w:pPr>
            <w:r w:rsidRPr="004B53DB">
              <w:t>3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20B3A062" w14:textId="22D003D0" w:rsidR="004B05BE" w:rsidRPr="00837709" w:rsidRDefault="004B05BE" w:rsidP="004B05BE">
            <w:pPr>
              <w:pStyle w:val="vgutTableText"/>
            </w:pPr>
            <w:r w:rsidRPr="004B53DB">
              <w:t>Реализация системы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261C9031" w14:textId="25FA1D42" w:rsidR="004B05BE" w:rsidRPr="00837709" w:rsidRDefault="004B05BE" w:rsidP="004B05BE">
            <w:pPr>
              <w:pStyle w:val="vgutTableText"/>
            </w:pPr>
            <w:r w:rsidRPr="004B53DB">
              <w:t>Разработка серверной части (Backend на NestJS с GraphQL API) и кроссплатформенного мобильного приложения на Flutter.</w:t>
            </w:r>
          </w:p>
        </w:tc>
      </w:tr>
      <w:tr w:rsidR="004B05BE" w:rsidRPr="00837709" w14:paraId="3F83BB26" w14:textId="77777777" w:rsidTr="007F3F71">
        <w:tc>
          <w:tcPr>
            <w:tcW w:w="1363" w:type="dxa"/>
            <w:tcMar>
              <w:top w:w="150" w:type="dxa"/>
              <w:left w:w="0" w:type="dxa"/>
              <w:bottom w:w="150" w:type="dxa"/>
              <w:right w:w="240" w:type="dxa"/>
            </w:tcMar>
            <w:hideMark/>
          </w:tcPr>
          <w:p w14:paraId="610B9E71" w14:textId="6AEB1844" w:rsidR="004B05BE" w:rsidRPr="00837709" w:rsidRDefault="004B05BE" w:rsidP="004B05BE">
            <w:pPr>
              <w:pStyle w:val="vgutTableText"/>
              <w:jc w:val="center"/>
            </w:pPr>
            <w:r w:rsidRPr="004B53DB">
              <w:t>4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15CA3E7A" w14:textId="49E83934" w:rsidR="004B05BE" w:rsidRPr="00837709" w:rsidRDefault="004B05BE" w:rsidP="004B05BE">
            <w:pPr>
              <w:pStyle w:val="vgutTableText"/>
            </w:pPr>
            <w:r w:rsidRPr="004B53DB">
              <w:t>Разработка документации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0ACB979B" w14:textId="04F6AF41" w:rsidR="004B05BE" w:rsidRPr="00837709" w:rsidRDefault="004B05BE" w:rsidP="004B05BE">
            <w:pPr>
              <w:pStyle w:val="vgutTableText"/>
            </w:pPr>
            <w:r w:rsidRPr="004B53DB">
              <w:t>Создание комплекта технической документации (техническое задание, пояснительная записка) и руководства пользователя для мобильного приложения.</w:t>
            </w:r>
          </w:p>
        </w:tc>
      </w:tr>
      <w:tr w:rsidR="004B05BE" w:rsidRPr="00837709" w14:paraId="1FFAFCA4" w14:textId="77777777" w:rsidTr="007F3F71">
        <w:tc>
          <w:tcPr>
            <w:tcW w:w="1363" w:type="dxa"/>
            <w:tcMar>
              <w:top w:w="150" w:type="dxa"/>
              <w:left w:w="0" w:type="dxa"/>
              <w:bottom w:w="150" w:type="dxa"/>
              <w:right w:w="240" w:type="dxa"/>
            </w:tcMar>
            <w:hideMark/>
          </w:tcPr>
          <w:p w14:paraId="3BAF703B" w14:textId="5A9B1226" w:rsidR="004B05BE" w:rsidRPr="00837709" w:rsidRDefault="004B05BE" w:rsidP="004B05BE">
            <w:pPr>
              <w:pStyle w:val="vgutTableText"/>
              <w:jc w:val="center"/>
            </w:pPr>
            <w:r w:rsidRPr="004B53DB">
              <w:t>5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54714F97" w14:textId="4382FF17" w:rsidR="004B05BE" w:rsidRPr="00837709" w:rsidRDefault="004B05BE" w:rsidP="004B05BE">
            <w:pPr>
              <w:pStyle w:val="vgutTableText"/>
            </w:pPr>
            <w:r w:rsidRPr="004B53DB">
              <w:t>Тестирование и сдача продукта</w:t>
            </w:r>
          </w:p>
        </w:tc>
        <w:tc>
          <w:tcPr>
            <w:tcW w:w="0" w:type="auto"/>
            <w:tcMar>
              <w:top w:w="150" w:type="dxa"/>
              <w:left w:w="240" w:type="dxa"/>
              <w:bottom w:w="150" w:type="dxa"/>
              <w:right w:w="240" w:type="dxa"/>
            </w:tcMar>
            <w:hideMark/>
          </w:tcPr>
          <w:p w14:paraId="1A072AA0" w14:textId="5567D732" w:rsidR="004B05BE" w:rsidRPr="00837709" w:rsidRDefault="004B05BE" w:rsidP="004B05BE">
            <w:pPr>
              <w:pStyle w:val="vgutTableText"/>
            </w:pPr>
            <w:r w:rsidRPr="004B53DB">
              <w:t>Проведение функционального тестирования, исправление выявленных ошибок, подготовка продукта к приемо-сдаточным испытаниям.</w:t>
            </w:r>
          </w:p>
        </w:tc>
      </w:tr>
    </w:tbl>
    <w:p w14:paraId="2E41089E" w14:textId="77777777" w:rsidR="00281732" w:rsidRPr="00281732" w:rsidRDefault="00281732" w:rsidP="00281732"/>
    <w:p w14:paraId="70192E2D" w14:textId="005DC9E1" w:rsidR="00524FA8" w:rsidRDefault="00524FA8" w:rsidP="00524FA8">
      <w:pPr>
        <w:pStyle w:val="1"/>
      </w:pPr>
      <w:bookmarkStart w:id="37" w:name="_Toc212572531"/>
      <w:r>
        <w:lastRenderedPageBreak/>
        <w:t>Порядок разработки</w:t>
      </w:r>
      <w:bookmarkEnd w:id="37"/>
    </w:p>
    <w:p w14:paraId="5A2FA9EE" w14:textId="77777777" w:rsidR="00281732" w:rsidRDefault="00281732" w:rsidP="00281732">
      <w:pPr>
        <w:ind w:right="566"/>
        <w:rPr>
          <w:color w:val="000000"/>
          <w:shd w:val="clear" w:color="auto" w:fill="FFFFFF"/>
        </w:rPr>
      </w:pPr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</w:t>
      </w:r>
      <w:r>
        <w:rPr>
          <w:color w:val="000000"/>
          <w:shd w:val="clear" w:color="auto" w:fill="FFFFFF"/>
        </w:rPr>
        <w:t xml:space="preserve"> разработку необходимо проводить в следующем порядке:</w:t>
      </w:r>
    </w:p>
    <w:p w14:paraId="7771A3C8" w14:textId="77777777" w:rsidR="004B05BE" w:rsidRDefault="004B05BE" w:rsidP="00237BB6">
      <w:pPr>
        <w:pStyle w:val="vguList2"/>
        <w:numPr>
          <w:ilvl w:val="0"/>
          <w:numId w:val="0"/>
        </w:numPr>
        <w:ind w:firstLine="851"/>
      </w:pPr>
      <w:r>
        <w:t>Анализ и проектирование</w:t>
      </w:r>
    </w:p>
    <w:p w14:paraId="5DA5370D" w14:textId="1E01C99F" w:rsidR="004B05BE" w:rsidRDefault="00237BB6" w:rsidP="00237BB6">
      <w:pPr>
        <w:pStyle w:val="vguList2"/>
        <w:ind w:left="0" w:firstLine="851"/>
      </w:pPr>
      <w:r>
        <w:t>а</w:t>
      </w:r>
      <w:r w:rsidR="004B05BE">
        <w:t>нализ функциональных требований и пользовательских сценариев для ролей «Житель города» и «Модератор»</w:t>
      </w:r>
      <w:r>
        <w:t>;</w:t>
      </w:r>
    </w:p>
    <w:p w14:paraId="263DD041" w14:textId="3E3BCEC9" w:rsidR="004B05BE" w:rsidRDefault="00237BB6" w:rsidP="00237BB6">
      <w:pPr>
        <w:pStyle w:val="vguList2"/>
        <w:ind w:left="0" w:firstLine="851"/>
      </w:pPr>
      <w:r>
        <w:t>п</w:t>
      </w:r>
      <w:r w:rsidR="004B05BE">
        <w:t>роектирование архитектуры системы и GraphQL API</w:t>
      </w:r>
      <w:r>
        <w:t>;</w:t>
      </w:r>
    </w:p>
    <w:p w14:paraId="2C6B21FC" w14:textId="747D6F70" w:rsidR="004B05BE" w:rsidRDefault="00237BB6" w:rsidP="00237BB6">
      <w:pPr>
        <w:pStyle w:val="vguList2"/>
        <w:ind w:left="0" w:firstLine="851"/>
      </w:pPr>
      <w:r>
        <w:t>с</w:t>
      </w:r>
      <w:r w:rsidR="004B05BE">
        <w:t>оздание вайрфреймов пользовательского интерфейса для мобильного приложения.</w:t>
      </w:r>
    </w:p>
    <w:p w14:paraId="25038841" w14:textId="2CB16920" w:rsidR="004B05BE" w:rsidRDefault="00237BB6" w:rsidP="00237BB6">
      <w:pPr>
        <w:pStyle w:val="vguList2"/>
        <w:ind w:left="0" w:firstLine="851"/>
      </w:pPr>
      <w:r>
        <w:t>р</w:t>
      </w:r>
      <w:r w:rsidR="004B05BE">
        <w:t>азработка схемы базы данных (PostgreSQL с PostGIS)</w:t>
      </w:r>
      <w:r>
        <w:t>.</w:t>
      </w:r>
    </w:p>
    <w:p w14:paraId="138EF8F0" w14:textId="77777777" w:rsidR="004B05BE" w:rsidRDefault="004B05BE" w:rsidP="00237BB6">
      <w:pPr>
        <w:pStyle w:val="vguList2"/>
        <w:numPr>
          <w:ilvl w:val="0"/>
          <w:numId w:val="0"/>
        </w:numPr>
        <w:ind w:firstLine="851"/>
      </w:pPr>
      <w:r>
        <w:t>Разработка бэкенда</w:t>
      </w:r>
    </w:p>
    <w:p w14:paraId="6EF0C210" w14:textId="7B7AE04F" w:rsidR="004B05BE" w:rsidRDefault="00237BB6" w:rsidP="00237BB6">
      <w:pPr>
        <w:pStyle w:val="vguList2"/>
        <w:ind w:left="0" w:firstLine="851"/>
      </w:pPr>
      <w:r>
        <w:t>р</w:t>
      </w:r>
      <w:r w:rsidR="004B05BE">
        <w:t>еализация серверной логики на NestJS и GraphQL API</w:t>
      </w:r>
      <w:r>
        <w:t>;</w:t>
      </w:r>
    </w:p>
    <w:p w14:paraId="2551C677" w14:textId="0905FFDA" w:rsidR="004B05BE" w:rsidRDefault="00237BB6" w:rsidP="00237BB6">
      <w:pPr>
        <w:pStyle w:val="vguList2"/>
        <w:ind w:left="0" w:firstLine="851"/>
      </w:pPr>
      <w:r>
        <w:t>р</w:t>
      </w:r>
      <w:r w:rsidR="004B05BE">
        <w:t>азработка модуля аутентификации, управления пользователями и ролями</w:t>
      </w:r>
      <w:r>
        <w:t>;</w:t>
      </w:r>
    </w:p>
    <w:p w14:paraId="4D379760" w14:textId="7AE71125" w:rsidR="004B05BE" w:rsidRDefault="00237BB6" w:rsidP="00237BB6">
      <w:pPr>
        <w:pStyle w:val="vguList2"/>
        <w:ind w:left="0" w:firstLine="851"/>
      </w:pPr>
      <w:r>
        <w:t>р</w:t>
      </w:r>
      <w:r w:rsidR="004B05BE">
        <w:t>азработка модуля управления обращениями (CRUD-операции, изменение статусов)</w:t>
      </w:r>
      <w:r>
        <w:t>;</w:t>
      </w:r>
    </w:p>
    <w:p w14:paraId="68B7170A" w14:textId="75865A3E" w:rsidR="004B05BE" w:rsidRDefault="00237BB6" w:rsidP="00237BB6">
      <w:pPr>
        <w:pStyle w:val="vguList2"/>
        <w:ind w:left="0" w:firstLine="851"/>
      </w:pPr>
      <w:r>
        <w:t>р</w:t>
      </w:r>
      <w:r w:rsidR="004B05BE">
        <w:t>еализация логики голосования и формирования общественного рейтинга проблем</w:t>
      </w:r>
      <w:r>
        <w:t>;</w:t>
      </w:r>
    </w:p>
    <w:p w14:paraId="52FBBA51" w14:textId="03E938CE" w:rsidR="004B05BE" w:rsidRDefault="00237BB6" w:rsidP="00237BB6">
      <w:pPr>
        <w:pStyle w:val="vguList2"/>
        <w:ind w:left="0" w:firstLine="851"/>
      </w:pPr>
      <w:r>
        <w:t>с</w:t>
      </w:r>
      <w:r w:rsidR="004B05BE">
        <w:t>оздание публичного API для предоставления обезличенных данных.</w:t>
      </w:r>
    </w:p>
    <w:p w14:paraId="1E278D8B" w14:textId="77777777" w:rsidR="004B05BE" w:rsidRDefault="004B05BE" w:rsidP="00237BB6">
      <w:pPr>
        <w:pStyle w:val="vguList2"/>
        <w:numPr>
          <w:ilvl w:val="0"/>
          <w:numId w:val="0"/>
        </w:numPr>
        <w:ind w:firstLine="851"/>
      </w:pPr>
      <w:r>
        <w:t>Разработка фронтенда (Мобильное приложение)</w:t>
      </w:r>
    </w:p>
    <w:p w14:paraId="6E6DD859" w14:textId="4C92BDAF" w:rsidR="004B05BE" w:rsidRDefault="00237BB6" w:rsidP="00237BB6">
      <w:pPr>
        <w:pStyle w:val="vguList2"/>
        <w:ind w:left="0" w:firstLine="851"/>
      </w:pPr>
      <w:r>
        <w:t>с</w:t>
      </w:r>
      <w:r w:rsidR="004B05BE">
        <w:t>оздание кроссплатформенного мобильного приложения на Flutter</w:t>
      </w:r>
      <w:r>
        <w:t>;</w:t>
      </w:r>
    </w:p>
    <w:p w14:paraId="0711B9C8" w14:textId="71CD8532" w:rsidR="004B05BE" w:rsidRDefault="00237BB6" w:rsidP="00237BB6">
      <w:pPr>
        <w:pStyle w:val="vguList2"/>
        <w:ind w:left="0" w:firstLine="851"/>
      </w:pPr>
      <w:r>
        <w:t>р</w:t>
      </w:r>
      <w:r w:rsidR="004B05BE">
        <w:t>еализация экранов для пользовательской роли «Житель города» (карта, создание/просмотр обращения, профиль)</w:t>
      </w:r>
      <w:r>
        <w:t>;</w:t>
      </w:r>
    </w:p>
    <w:p w14:paraId="4E10F36A" w14:textId="3F23EF1F" w:rsidR="004B05BE" w:rsidRDefault="00237BB6" w:rsidP="00237BB6">
      <w:pPr>
        <w:pStyle w:val="vguList2"/>
        <w:ind w:left="0" w:firstLine="851"/>
      </w:pPr>
      <w:r>
        <w:t>и</w:t>
      </w:r>
      <w:r w:rsidR="004B05BE">
        <w:t>нтеграция картографического сервиса (Yandex MapKit) для отображения меток и взаимодействия с картой</w:t>
      </w:r>
      <w:r>
        <w:t>;</w:t>
      </w:r>
    </w:p>
    <w:p w14:paraId="7B570777" w14:textId="1844FE82" w:rsidR="004B05BE" w:rsidRDefault="00237BB6" w:rsidP="00237BB6">
      <w:pPr>
        <w:pStyle w:val="vguList2"/>
        <w:ind w:left="0" w:firstLine="851"/>
      </w:pPr>
      <w:r>
        <w:t>и</w:t>
      </w:r>
      <w:r w:rsidR="004B05BE">
        <w:t>нтеграция мобильного приложения с GraphQL API бэкенда</w:t>
      </w:r>
      <w:r>
        <w:t>;</w:t>
      </w:r>
    </w:p>
    <w:p w14:paraId="54C657E4" w14:textId="0D9444C5" w:rsidR="004B05BE" w:rsidRDefault="00237BB6" w:rsidP="00237BB6">
      <w:pPr>
        <w:pStyle w:val="vguList2"/>
        <w:ind w:left="0" w:firstLine="851"/>
      </w:pPr>
      <w:r>
        <w:t>н</w:t>
      </w:r>
      <w:r w:rsidR="004B05BE">
        <w:t>астройка навигации и состояния приложения</w:t>
      </w:r>
      <w:r>
        <w:t>.</w:t>
      </w:r>
    </w:p>
    <w:p w14:paraId="5826A2D0" w14:textId="77777777" w:rsidR="004B05BE" w:rsidRDefault="004B05BE" w:rsidP="00237BB6">
      <w:pPr>
        <w:pStyle w:val="vguList2"/>
        <w:numPr>
          <w:ilvl w:val="0"/>
          <w:numId w:val="0"/>
        </w:numPr>
        <w:ind w:firstLine="851"/>
      </w:pPr>
      <w:r>
        <w:t>Тестирование и запуск</w:t>
      </w:r>
    </w:p>
    <w:p w14:paraId="5D40EF5C" w14:textId="705CC5F2" w:rsidR="004B05BE" w:rsidRDefault="00237BB6" w:rsidP="00237BB6">
      <w:pPr>
        <w:pStyle w:val="vguList2"/>
        <w:ind w:left="0" w:firstLine="851"/>
      </w:pPr>
      <w:r>
        <w:t>п</w:t>
      </w:r>
      <w:r w:rsidR="004B05BE">
        <w:t>роведение функционального и пользовательского тестирования</w:t>
      </w:r>
      <w:r>
        <w:t>;</w:t>
      </w:r>
    </w:p>
    <w:p w14:paraId="7161AE3B" w14:textId="105278F0" w:rsidR="004B05BE" w:rsidRPr="00837709" w:rsidRDefault="00237BB6" w:rsidP="00237BB6">
      <w:pPr>
        <w:pStyle w:val="vguList2"/>
        <w:ind w:left="0" w:firstLine="851"/>
      </w:pPr>
      <w:r>
        <w:t>и</w:t>
      </w:r>
      <w:r w:rsidR="004B05BE">
        <w:t>справление выявленных ошибок и оптимизация производительности приложения.</w:t>
      </w:r>
    </w:p>
    <w:p w14:paraId="29165E62" w14:textId="77777777" w:rsidR="00281732" w:rsidRPr="00281732" w:rsidRDefault="00281732" w:rsidP="00281732"/>
    <w:p w14:paraId="7E2B9E48" w14:textId="5CBBB2B1" w:rsidR="008F6FA6" w:rsidRDefault="008F6FA6" w:rsidP="008F6FA6">
      <w:pPr>
        <w:pStyle w:val="1"/>
      </w:pPr>
      <w:bookmarkStart w:id="38" w:name="_Toc212572532"/>
      <w:r>
        <w:lastRenderedPageBreak/>
        <w:t>Требования к документированию</w:t>
      </w:r>
      <w:bookmarkEnd w:id="1"/>
      <w:bookmarkEnd w:id="2"/>
      <w:bookmarkEnd w:id="38"/>
    </w:p>
    <w:p w14:paraId="5018C0E9" w14:textId="0BAD574E" w:rsidR="00841C07" w:rsidRPr="00237BB6" w:rsidRDefault="00841C07" w:rsidP="00237BB6">
      <w:pPr>
        <w:spacing w:before="100" w:beforeAutospacing="1"/>
        <w:ind w:right="566"/>
        <w:rPr>
          <w:rFonts w:cs="Times New Roman"/>
          <w:szCs w:val="24"/>
        </w:rPr>
      </w:pPr>
      <w:r w:rsidRPr="00281732">
        <w:rPr>
          <w:rFonts w:cs="Times New Roman"/>
          <w:szCs w:val="24"/>
        </w:rPr>
        <w:t>Состав программной документации должен включать в себя:</w:t>
      </w:r>
      <w:r w:rsidR="00237BB6">
        <w:rPr>
          <w:rFonts w:cs="Times New Roman"/>
          <w:szCs w:val="24"/>
        </w:rPr>
        <w:t xml:space="preserve"> </w:t>
      </w:r>
      <w:r w:rsidRPr="00281732">
        <w:t>техническое задание, которое должно содержать 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приёмки;</w:t>
      </w:r>
    </w:p>
    <w:p w14:paraId="205D7725" w14:textId="130200BE" w:rsidR="00911AAC" w:rsidRPr="00281732" w:rsidRDefault="00911AAC" w:rsidP="004B05BE">
      <w:pPr>
        <w:ind w:right="566"/>
      </w:pPr>
      <w:r w:rsidRPr="00281732">
        <w:t xml:space="preserve">Все </w:t>
      </w:r>
      <w:r w:rsidR="001B36E8" w:rsidRPr="00281732">
        <w:t>вышеперечисленные</w:t>
      </w:r>
      <w:r w:rsidRPr="00281732">
        <w:t xml:space="preserve"> документы должны быть написаны с учетом требований:</w:t>
      </w:r>
    </w:p>
    <w:p w14:paraId="3CB08502" w14:textId="77777777" w:rsidR="00911AAC" w:rsidRPr="00281732" w:rsidRDefault="00911AAC" w:rsidP="004B05BE">
      <w:pPr>
        <w:pStyle w:val="a0"/>
        <w:ind w:left="0" w:right="566" w:firstLine="851"/>
      </w:pPr>
      <w:r w:rsidRPr="00281732">
        <w:t>ГОСТ 34.602-2020</w:t>
      </w:r>
    </w:p>
    <w:p w14:paraId="5AEB6AE7" w14:textId="60D80C94" w:rsidR="00911AAC" w:rsidRPr="00281732" w:rsidRDefault="00911AAC" w:rsidP="004B05BE">
      <w:pPr>
        <w:pStyle w:val="a0"/>
        <w:ind w:left="0" w:right="566" w:firstLine="851"/>
      </w:pPr>
      <w:r w:rsidRPr="00281732">
        <w:t>СТП ВятГУ 10</w:t>
      </w:r>
      <w:r w:rsidR="003935C8" w:rsidRPr="00281732">
        <w:t>1</w:t>
      </w:r>
      <w:r w:rsidRPr="00281732">
        <w:t>-2004</w:t>
      </w:r>
    </w:p>
    <w:p w14:paraId="7C24F630" w14:textId="77777777" w:rsidR="00841C07" w:rsidRDefault="00841C07" w:rsidP="00841C07">
      <w:pPr>
        <w:spacing w:before="0" w:after="200" w:line="276" w:lineRule="auto"/>
        <w:ind w:firstLine="0"/>
        <w:contextualSpacing w:val="0"/>
        <w:jc w:val="left"/>
      </w:pPr>
    </w:p>
    <w:p w14:paraId="27C3141B" w14:textId="77777777" w:rsidR="00841C07" w:rsidRPr="00841C07" w:rsidRDefault="00841C07" w:rsidP="00841C07"/>
    <w:p w14:paraId="1DCCFBEC" w14:textId="7BDCF61D" w:rsidR="00841C07" w:rsidRPr="00841C07" w:rsidRDefault="00841C07" w:rsidP="004B05BE">
      <w:pPr>
        <w:spacing w:before="0" w:after="200" w:line="276" w:lineRule="auto"/>
        <w:ind w:firstLine="0"/>
        <w:contextualSpacing w:val="0"/>
        <w:jc w:val="left"/>
      </w:pPr>
    </w:p>
    <w:sectPr w:rsidR="00841C07" w:rsidRPr="00841C07" w:rsidSect="00D2756B">
      <w:headerReference w:type="default" r:id="rId20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E28CA2" w14:textId="77777777" w:rsidR="004F49C3" w:rsidRDefault="004F49C3">
      <w:pPr>
        <w:spacing w:before="0" w:line="240" w:lineRule="auto"/>
      </w:pPr>
      <w:r>
        <w:separator/>
      </w:r>
    </w:p>
  </w:endnote>
  <w:endnote w:type="continuationSeparator" w:id="0">
    <w:p w14:paraId="45E20100" w14:textId="77777777" w:rsidR="004F49C3" w:rsidRDefault="004F49C3">
      <w:pPr>
        <w:spacing w:before="0" w:line="240" w:lineRule="auto"/>
      </w:pPr>
      <w:r>
        <w:continuationSeparator/>
      </w:r>
    </w:p>
  </w:endnote>
  <w:endnote w:type="continuationNotice" w:id="1">
    <w:p w14:paraId="4C77A7B8" w14:textId="77777777" w:rsidR="004F49C3" w:rsidRDefault="004F49C3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91CD97" w14:textId="77777777" w:rsidR="004F49C3" w:rsidRDefault="004F49C3" w:rsidP="00990EAC">
      <w:pPr>
        <w:spacing w:before="0" w:line="240" w:lineRule="auto"/>
      </w:pPr>
      <w:r>
        <w:separator/>
      </w:r>
    </w:p>
  </w:footnote>
  <w:footnote w:type="continuationSeparator" w:id="0">
    <w:p w14:paraId="5208D2BA" w14:textId="77777777" w:rsidR="004F49C3" w:rsidRDefault="004F49C3" w:rsidP="00990EAC">
      <w:pPr>
        <w:spacing w:before="0" w:line="240" w:lineRule="auto"/>
      </w:pPr>
      <w:r>
        <w:continuationSeparator/>
      </w:r>
    </w:p>
  </w:footnote>
  <w:footnote w:type="continuationNotice" w:id="1">
    <w:p w14:paraId="225116E8" w14:textId="77777777" w:rsidR="004F49C3" w:rsidRDefault="004F49C3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9F560" w14:textId="77777777" w:rsidR="00870848" w:rsidRPr="008E27BF" w:rsidRDefault="00870848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9F62EC"/>
    <w:multiLevelType w:val="multilevel"/>
    <w:tmpl w:val="85C2E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59168EB"/>
    <w:multiLevelType w:val="multilevel"/>
    <w:tmpl w:val="BFFE2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7" w15:restartNumberingAfterBreak="0">
    <w:nsid w:val="334926A9"/>
    <w:multiLevelType w:val="hybridMultilevel"/>
    <w:tmpl w:val="9140C8AA"/>
    <w:lvl w:ilvl="0" w:tplc="9EC43FA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E8400ED"/>
    <w:multiLevelType w:val="hybridMultilevel"/>
    <w:tmpl w:val="57944F52"/>
    <w:lvl w:ilvl="0" w:tplc="379CA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i w:val="0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D2C3A4A"/>
    <w:multiLevelType w:val="multilevel"/>
    <w:tmpl w:val="C16A8C5E"/>
    <w:lvl w:ilvl="0">
      <w:start w:val="1"/>
      <w:numFmt w:val="bullet"/>
      <w:lvlText w:val=""/>
      <w:lvlJc w:val="left"/>
      <w:pPr>
        <w:tabs>
          <w:tab w:val="num" w:pos="0"/>
        </w:tabs>
        <w:ind w:left="645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016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7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4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8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056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C973BDC"/>
    <w:multiLevelType w:val="hybridMultilevel"/>
    <w:tmpl w:val="C4B86522"/>
    <w:lvl w:ilvl="0" w:tplc="9EC43FA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407649175">
    <w:abstractNumId w:val="5"/>
  </w:num>
  <w:num w:numId="2" w16cid:durableId="428549048">
    <w:abstractNumId w:val="0"/>
  </w:num>
  <w:num w:numId="3" w16cid:durableId="667514579">
    <w:abstractNumId w:val="6"/>
  </w:num>
  <w:num w:numId="4" w16cid:durableId="554007275">
    <w:abstractNumId w:val="2"/>
  </w:num>
  <w:num w:numId="5" w16cid:durableId="994651247">
    <w:abstractNumId w:val="3"/>
  </w:num>
  <w:num w:numId="6" w16cid:durableId="1596086677">
    <w:abstractNumId w:val="7"/>
  </w:num>
  <w:num w:numId="7" w16cid:durableId="1519850330">
    <w:abstractNumId w:val="9"/>
  </w:num>
  <w:num w:numId="8" w16cid:durableId="1166094010">
    <w:abstractNumId w:val="10"/>
  </w:num>
  <w:num w:numId="9" w16cid:durableId="257756942">
    <w:abstractNumId w:val="8"/>
  </w:num>
  <w:num w:numId="10" w16cid:durableId="1991716685">
    <w:abstractNumId w:val="4"/>
  </w:num>
  <w:num w:numId="11" w16cid:durableId="1787314918">
    <w:abstractNumId w:val="5"/>
  </w:num>
  <w:num w:numId="12" w16cid:durableId="257953990">
    <w:abstractNumId w:val="5"/>
  </w:num>
  <w:num w:numId="13" w16cid:durableId="1357000419">
    <w:abstractNumId w:val="5"/>
  </w:num>
  <w:num w:numId="14" w16cid:durableId="1221020869">
    <w:abstractNumId w:val="5"/>
  </w:num>
  <w:num w:numId="15" w16cid:durableId="102501462">
    <w:abstractNumId w:val="5"/>
  </w:num>
  <w:num w:numId="16" w16cid:durableId="1882862834">
    <w:abstractNumId w:val="5"/>
  </w:num>
  <w:num w:numId="17" w16cid:durableId="1669946355">
    <w:abstractNumId w:val="5"/>
  </w:num>
  <w:num w:numId="18" w16cid:durableId="1948849441">
    <w:abstractNumId w:val="5"/>
  </w:num>
  <w:num w:numId="19" w16cid:durableId="307367766">
    <w:abstractNumId w:val="5"/>
  </w:num>
  <w:num w:numId="20" w16cid:durableId="169756440">
    <w:abstractNumId w:val="5"/>
  </w:num>
  <w:num w:numId="21" w16cid:durableId="1786189019">
    <w:abstractNumId w:val="5"/>
  </w:num>
  <w:num w:numId="22" w16cid:durableId="145173380">
    <w:abstractNumId w:val="5"/>
  </w:num>
  <w:num w:numId="23" w16cid:durableId="1186941964">
    <w:abstractNumId w:val="5"/>
  </w:num>
  <w:num w:numId="24" w16cid:durableId="989362300">
    <w:abstractNumId w:val="5"/>
  </w:num>
  <w:num w:numId="25" w16cid:durableId="341594587">
    <w:abstractNumId w:val="5"/>
  </w:num>
  <w:num w:numId="26" w16cid:durableId="1442606240">
    <w:abstractNumId w:val="5"/>
  </w:num>
  <w:num w:numId="27" w16cid:durableId="791899120">
    <w:abstractNumId w:val="1"/>
  </w:num>
  <w:num w:numId="28" w16cid:durableId="1029721850">
    <w:abstractNumId w:val="5"/>
  </w:num>
  <w:num w:numId="29" w16cid:durableId="1497184078">
    <w:abstractNumId w:val="5"/>
  </w:num>
  <w:num w:numId="30" w16cid:durableId="1451896628">
    <w:abstractNumId w:val="5"/>
  </w:num>
  <w:num w:numId="31" w16cid:durableId="364988383">
    <w:abstractNumId w:val="5"/>
  </w:num>
  <w:num w:numId="32" w16cid:durableId="1533111838">
    <w:abstractNumId w:val="5"/>
  </w:num>
  <w:num w:numId="33" w16cid:durableId="393048359">
    <w:abstractNumId w:val="5"/>
  </w:num>
  <w:num w:numId="34" w16cid:durableId="1509364315">
    <w:abstractNumId w:val="5"/>
  </w:num>
  <w:num w:numId="35" w16cid:durableId="558635094">
    <w:abstractNumId w:val="5"/>
  </w:num>
  <w:num w:numId="36" w16cid:durableId="211498487">
    <w:abstractNumId w:val="5"/>
  </w:num>
  <w:num w:numId="37" w16cid:durableId="1157262837">
    <w:abstractNumId w:val="5"/>
  </w:num>
  <w:num w:numId="38" w16cid:durableId="1320883108">
    <w:abstractNumId w:val="5"/>
  </w:num>
  <w:num w:numId="39" w16cid:durableId="112947336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0772E"/>
    <w:rsid w:val="000111A3"/>
    <w:rsid w:val="00015480"/>
    <w:rsid w:val="000176F6"/>
    <w:rsid w:val="00020C2C"/>
    <w:rsid w:val="000217AA"/>
    <w:rsid w:val="00022D57"/>
    <w:rsid w:val="00024473"/>
    <w:rsid w:val="0002777F"/>
    <w:rsid w:val="00032359"/>
    <w:rsid w:val="00033833"/>
    <w:rsid w:val="00035A26"/>
    <w:rsid w:val="00037B3E"/>
    <w:rsid w:val="00040114"/>
    <w:rsid w:val="00040D1E"/>
    <w:rsid w:val="0004336A"/>
    <w:rsid w:val="00044093"/>
    <w:rsid w:val="00046056"/>
    <w:rsid w:val="00051403"/>
    <w:rsid w:val="00053D99"/>
    <w:rsid w:val="0005745E"/>
    <w:rsid w:val="0006033E"/>
    <w:rsid w:val="00061E4A"/>
    <w:rsid w:val="00061F64"/>
    <w:rsid w:val="00063082"/>
    <w:rsid w:val="0006644D"/>
    <w:rsid w:val="00066F6D"/>
    <w:rsid w:val="0008146F"/>
    <w:rsid w:val="000934BA"/>
    <w:rsid w:val="00094729"/>
    <w:rsid w:val="00096EC7"/>
    <w:rsid w:val="000A537A"/>
    <w:rsid w:val="000B32CA"/>
    <w:rsid w:val="000B3B84"/>
    <w:rsid w:val="000C0C5D"/>
    <w:rsid w:val="000C2A5F"/>
    <w:rsid w:val="000C79EF"/>
    <w:rsid w:val="000C7B86"/>
    <w:rsid w:val="000C7DE5"/>
    <w:rsid w:val="000D3006"/>
    <w:rsid w:val="000D38ED"/>
    <w:rsid w:val="000D3A15"/>
    <w:rsid w:val="000E06F3"/>
    <w:rsid w:val="000E6490"/>
    <w:rsid w:val="00104146"/>
    <w:rsid w:val="00106B06"/>
    <w:rsid w:val="00107CE8"/>
    <w:rsid w:val="0011316B"/>
    <w:rsid w:val="001157C8"/>
    <w:rsid w:val="001223A9"/>
    <w:rsid w:val="001238DC"/>
    <w:rsid w:val="00127086"/>
    <w:rsid w:val="001275E2"/>
    <w:rsid w:val="00127A5A"/>
    <w:rsid w:val="0013162A"/>
    <w:rsid w:val="0013287A"/>
    <w:rsid w:val="001344EF"/>
    <w:rsid w:val="00150617"/>
    <w:rsid w:val="00155A8D"/>
    <w:rsid w:val="001572ED"/>
    <w:rsid w:val="0016119C"/>
    <w:rsid w:val="001673EC"/>
    <w:rsid w:val="00172DBA"/>
    <w:rsid w:val="001837B5"/>
    <w:rsid w:val="00186EFA"/>
    <w:rsid w:val="0019044F"/>
    <w:rsid w:val="001A12C2"/>
    <w:rsid w:val="001A50A1"/>
    <w:rsid w:val="001B065B"/>
    <w:rsid w:val="001B0E64"/>
    <w:rsid w:val="001B36E8"/>
    <w:rsid w:val="001B3C9B"/>
    <w:rsid w:val="001B6AEF"/>
    <w:rsid w:val="001B794F"/>
    <w:rsid w:val="001C0C25"/>
    <w:rsid w:val="001D3FB1"/>
    <w:rsid w:val="001E7C46"/>
    <w:rsid w:val="001F3C1A"/>
    <w:rsid w:val="001F5E9C"/>
    <w:rsid w:val="001F5FE1"/>
    <w:rsid w:val="001F61FC"/>
    <w:rsid w:val="00201509"/>
    <w:rsid w:val="0023221D"/>
    <w:rsid w:val="00234403"/>
    <w:rsid w:val="00234BD7"/>
    <w:rsid w:val="0023504B"/>
    <w:rsid w:val="0023617D"/>
    <w:rsid w:val="00237BB6"/>
    <w:rsid w:val="00241C37"/>
    <w:rsid w:val="00244671"/>
    <w:rsid w:val="00244AD0"/>
    <w:rsid w:val="00244FC4"/>
    <w:rsid w:val="002469D0"/>
    <w:rsid w:val="00247F50"/>
    <w:rsid w:val="002502BF"/>
    <w:rsid w:val="00251114"/>
    <w:rsid w:val="00256697"/>
    <w:rsid w:val="00256FDF"/>
    <w:rsid w:val="00260BBB"/>
    <w:rsid w:val="00263185"/>
    <w:rsid w:val="0026423B"/>
    <w:rsid w:val="00270C38"/>
    <w:rsid w:val="00276CAB"/>
    <w:rsid w:val="00277614"/>
    <w:rsid w:val="00281732"/>
    <w:rsid w:val="00284A7F"/>
    <w:rsid w:val="00287E94"/>
    <w:rsid w:val="00292B29"/>
    <w:rsid w:val="002952BC"/>
    <w:rsid w:val="00295D9C"/>
    <w:rsid w:val="00296BBF"/>
    <w:rsid w:val="002A514A"/>
    <w:rsid w:val="002A56D9"/>
    <w:rsid w:val="002C1982"/>
    <w:rsid w:val="002C1EE5"/>
    <w:rsid w:val="002D0390"/>
    <w:rsid w:val="002D354A"/>
    <w:rsid w:val="002D5B25"/>
    <w:rsid w:val="002D5ED0"/>
    <w:rsid w:val="002D7B52"/>
    <w:rsid w:val="002E28E9"/>
    <w:rsid w:val="002F15DD"/>
    <w:rsid w:val="002F6EDF"/>
    <w:rsid w:val="00303DC8"/>
    <w:rsid w:val="00311E97"/>
    <w:rsid w:val="00312254"/>
    <w:rsid w:val="00312F95"/>
    <w:rsid w:val="00317BF7"/>
    <w:rsid w:val="00323F6E"/>
    <w:rsid w:val="00326605"/>
    <w:rsid w:val="0034060A"/>
    <w:rsid w:val="00342964"/>
    <w:rsid w:val="003436C8"/>
    <w:rsid w:val="00344C89"/>
    <w:rsid w:val="00347071"/>
    <w:rsid w:val="00347678"/>
    <w:rsid w:val="00350180"/>
    <w:rsid w:val="00350444"/>
    <w:rsid w:val="00351631"/>
    <w:rsid w:val="003552A3"/>
    <w:rsid w:val="00357DE4"/>
    <w:rsid w:val="00364ACA"/>
    <w:rsid w:val="00364BAE"/>
    <w:rsid w:val="00364D74"/>
    <w:rsid w:val="00366E8E"/>
    <w:rsid w:val="00370436"/>
    <w:rsid w:val="003711B3"/>
    <w:rsid w:val="00372C9E"/>
    <w:rsid w:val="00374EF9"/>
    <w:rsid w:val="00380D25"/>
    <w:rsid w:val="00386F3E"/>
    <w:rsid w:val="00387E10"/>
    <w:rsid w:val="003901E3"/>
    <w:rsid w:val="00390EAB"/>
    <w:rsid w:val="003915BE"/>
    <w:rsid w:val="003935C8"/>
    <w:rsid w:val="00393F45"/>
    <w:rsid w:val="003951EE"/>
    <w:rsid w:val="00397496"/>
    <w:rsid w:val="003A4E95"/>
    <w:rsid w:val="003A546E"/>
    <w:rsid w:val="003C2810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3F0D"/>
    <w:rsid w:val="00410843"/>
    <w:rsid w:val="00412E47"/>
    <w:rsid w:val="00424A0A"/>
    <w:rsid w:val="0043108D"/>
    <w:rsid w:val="004347A5"/>
    <w:rsid w:val="00442256"/>
    <w:rsid w:val="004454F5"/>
    <w:rsid w:val="00447629"/>
    <w:rsid w:val="00451E07"/>
    <w:rsid w:val="00453FA9"/>
    <w:rsid w:val="00455936"/>
    <w:rsid w:val="0045599D"/>
    <w:rsid w:val="004605D9"/>
    <w:rsid w:val="004677DC"/>
    <w:rsid w:val="0047146B"/>
    <w:rsid w:val="00471FE2"/>
    <w:rsid w:val="00472A19"/>
    <w:rsid w:val="00475A10"/>
    <w:rsid w:val="004767CD"/>
    <w:rsid w:val="00477484"/>
    <w:rsid w:val="00480EA6"/>
    <w:rsid w:val="0048416D"/>
    <w:rsid w:val="00485F5E"/>
    <w:rsid w:val="00493417"/>
    <w:rsid w:val="004A0E13"/>
    <w:rsid w:val="004A34C3"/>
    <w:rsid w:val="004A4121"/>
    <w:rsid w:val="004A7A41"/>
    <w:rsid w:val="004B05BE"/>
    <w:rsid w:val="004B0615"/>
    <w:rsid w:val="004B0C8E"/>
    <w:rsid w:val="004B0F88"/>
    <w:rsid w:val="004B7636"/>
    <w:rsid w:val="004C5524"/>
    <w:rsid w:val="004C6738"/>
    <w:rsid w:val="004E1EC6"/>
    <w:rsid w:val="004E7CB1"/>
    <w:rsid w:val="004F11B0"/>
    <w:rsid w:val="004F49C3"/>
    <w:rsid w:val="004F4D49"/>
    <w:rsid w:val="005008C8"/>
    <w:rsid w:val="005017B0"/>
    <w:rsid w:val="0050255A"/>
    <w:rsid w:val="00503505"/>
    <w:rsid w:val="005040DD"/>
    <w:rsid w:val="005052FB"/>
    <w:rsid w:val="0051150B"/>
    <w:rsid w:val="00512B60"/>
    <w:rsid w:val="0051312A"/>
    <w:rsid w:val="00514790"/>
    <w:rsid w:val="00514894"/>
    <w:rsid w:val="00514CFD"/>
    <w:rsid w:val="00523274"/>
    <w:rsid w:val="00524056"/>
    <w:rsid w:val="0052428B"/>
    <w:rsid w:val="00524FA8"/>
    <w:rsid w:val="00530053"/>
    <w:rsid w:val="00531E80"/>
    <w:rsid w:val="00533D79"/>
    <w:rsid w:val="005343A0"/>
    <w:rsid w:val="005343B2"/>
    <w:rsid w:val="005410C6"/>
    <w:rsid w:val="00541DD4"/>
    <w:rsid w:val="005433FF"/>
    <w:rsid w:val="00544617"/>
    <w:rsid w:val="005524E9"/>
    <w:rsid w:val="00552565"/>
    <w:rsid w:val="00554344"/>
    <w:rsid w:val="00555E69"/>
    <w:rsid w:val="0056079D"/>
    <w:rsid w:val="00561F8C"/>
    <w:rsid w:val="00567940"/>
    <w:rsid w:val="00570AA8"/>
    <w:rsid w:val="0057389A"/>
    <w:rsid w:val="00576138"/>
    <w:rsid w:val="005764B1"/>
    <w:rsid w:val="00584E3E"/>
    <w:rsid w:val="00591500"/>
    <w:rsid w:val="00592879"/>
    <w:rsid w:val="00593604"/>
    <w:rsid w:val="005972E7"/>
    <w:rsid w:val="005A188B"/>
    <w:rsid w:val="005A4E60"/>
    <w:rsid w:val="005B38F3"/>
    <w:rsid w:val="005B5089"/>
    <w:rsid w:val="005D1D9F"/>
    <w:rsid w:val="005D4ECA"/>
    <w:rsid w:val="005E38E8"/>
    <w:rsid w:val="005E7941"/>
    <w:rsid w:val="005F0877"/>
    <w:rsid w:val="005F0B98"/>
    <w:rsid w:val="006007E9"/>
    <w:rsid w:val="006030ED"/>
    <w:rsid w:val="00606C43"/>
    <w:rsid w:val="00620630"/>
    <w:rsid w:val="006252D8"/>
    <w:rsid w:val="0062534D"/>
    <w:rsid w:val="006267F9"/>
    <w:rsid w:val="00627BC1"/>
    <w:rsid w:val="006324C6"/>
    <w:rsid w:val="00636E3B"/>
    <w:rsid w:val="00640E9B"/>
    <w:rsid w:val="00642FB9"/>
    <w:rsid w:val="00645BED"/>
    <w:rsid w:val="0064643E"/>
    <w:rsid w:val="00661775"/>
    <w:rsid w:val="006638C9"/>
    <w:rsid w:val="006652DC"/>
    <w:rsid w:val="006673D6"/>
    <w:rsid w:val="00671CDE"/>
    <w:rsid w:val="00682293"/>
    <w:rsid w:val="00695763"/>
    <w:rsid w:val="006A3648"/>
    <w:rsid w:val="006A4E6C"/>
    <w:rsid w:val="006A534C"/>
    <w:rsid w:val="006A5DFD"/>
    <w:rsid w:val="006A6396"/>
    <w:rsid w:val="006B009C"/>
    <w:rsid w:val="006B26F4"/>
    <w:rsid w:val="006C083E"/>
    <w:rsid w:val="006D422E"/>
    <w:rsid w:val="006D46A3"/>
    <w:rsid w:val="006E4EA7"/>
    <w:rsid w:val="006E62EB"/>
    <w:rsid w:val="006E7B7F"/>
    <w:rsid w:val="006F512D"/>
    <w:rsid w:val="00701738"/>
    <w:rsid w:val="00702405"/>
    <w:rsid w:val="00706D32"/>
    <w:rsid w:val="0071279D"/>
    <w:rsid w:val="00713DBB"/>
    <w:rsid w:val="007157E7"/>
    <w:rsid w:val="00717B43"/>
    <w:rsid w:val="00720592"/>
    <w:rsid w:val="0072514C"/>
    <w:rsid w:val="0073568A"/>
    <w:rsid w:val="00741EC2"/>
    <w:rsid w:val="00742650"/>
    <w:rsid w:val="007445A3"/>
    <w:rsid w:val="00747AA0"/>
    <w:rsid w:val="007522DD"/>
    <w:rsid w:val="00757562"/>
    <w:rsid w:val="0076127A"/>
    <w:rsid w:val="007630D2"/>
    <w:rsid w:val="007661F7"/>
    <w:rsid w:val="0076691E"/>
    <w:rsid w:val="00766D00"/>
    <w:rsid w:val="00770291"/>
    <w:rsid w:val="00770FD0"/>
    <w:rsid w:val="00773671"/>
    <w:rsid w:val="00773EC7"/>
    <w:rsid w:val="00775FCB"/>
    <w:rsid w:val="00777E15"/>
    <w:rsid w:val="00786722"/>
    <w:rsid w:val="007A0770"/>
    <w:rsid w:val="007A3137"/>
    <w:rsid w:val="007A44EC"/>
    <w:rsid w:val="007A670B"/>
    <w:rsid w:val="007B2E9D"/>
    <w:rsid w:val="007B79AA"/>
    <w:rsid w:val="007C2693"/>
    <w:rsid w:val="007C5DA6"/>
    <w:rsid w:val="007C5E07"/>
    <w:rsid w:val="007C648D"/>
    <w:rsid w:val="007C6517"/>
    <w:rsid w:val="007D189A"/>
    <w:rsid w:val="007D18D6"/>
    <w:rsid w:val="007D7F37"/>
    <w:rsid w:val="007E7DEB"/>
    <w:rsid w:val="007F6F16"/>
    <w:rsid w:val="00801271"/>
    <w:rsid w:val="00801482"/>
    <w:rsid w:val="0080274B"/>
    <w:rsid w:val="008047D0"/>
    <w:rsid w:val="0081256F"/>
    <w:rsid w:val="0081417D"/>
    <w:rsid w:val="00814752"/>
    <w:rsid w:val="00815163"/>
    <w:rsid w:val="00815197"/>
    <w:rsid w:val="00816AE0"/>
    <w:rsid w:val="00821F2B"/>
    <w:rsid w:val="008233FB"/>
    <w:rsid w:val="008239DB"/>
    <w:rsid w:val="008334D9"/>
    <w:rsid w:val="00837962"/>
    <w:rsid w:val="00841C07"/>
    <w:rsid w:val="008442EE"/>
    <w:rsid w:val="00847368"/>
    <w:rsid w:val="00851CEE"/>
    <w:rsid w:val="00853022"/>
    <w:rsid w:val="00856459"/>
    <w:rsid w:val="00860B07"/>
    <w:rsid w:val="0086697E"/>
    <w:rsid w:val="00870848"/>
    <w:rsid w:val="00873C68"/>
    <w:rsid w:val="00876480"/>
    <w:rsid w:val="008821B6"/>
    <w:rsid w:val="00887461"/>
    <w:rsid w:val="008913CD"/>
    <w:rsid w:val="00895567"/>
    <w:rsid w:val="008A19F3"/>
    <w:rsid w:val="008A3C7E"/>
    <w:rsid w:val="008A447D"/>
    <w:rsid w:val="008A7235"/>
    <w:rsid w:val="008B1742"/>
    <w:rsid w:val="008B2FF6"/>
    <w:rsid w:val="008B3835"/>
    <w:rsid w:val="008B5671"/>
    <w:rsid w:val="008B57AD"/>
    <w:rsid w:val="008C0D47"/>
    <w:rsid w:val="008C30AA"/>
    <w:rsid w:val="008C6310"/>
    <w:rsid w:val="008D3437"/>
    <w:rsid w:val="008D417C"/>
    <w:rsid w:val="008D4F7A"/>
    <w:rsid w:val="008D6356"/>
    <w:rsid w:val="008E50CC"/>
    <w:rsid w:val="008F4105"/>
    <w:rsid w:val="008F58F3"/>
    <w:rsid w:val="008F659D"/>
    <w:rsid w:val="008F6FA6"/>
    <w:rsid w:val="009028E3"/>
    <w:rsid w:val="00907058"/>
    <w:rsid w:val="0090747E"/>
    <w:rsid w:val="009078D1"/>
    <w:rsid w:val="00911AAC"/>
    <w:rsid w:val="00912AA6"/>
    <w:rsid w:val="00920352"/>
    <w:rsid w:val="0092285C"/>
    <w:rsid w:val="00922A0E"/>
    <w:rsid w:val="009236FA"/>
    <w:rsid w:val="00930B24"/>
    <w:rsid w:val="00931494"/>
    <w:rsid w:val="00937942"/>
    <w:rsid w:val="00940731"/>
    <w:rsid w:val="00941637"/>
    <w:rsid w:val="00944557"/>
    <w:rsid w:val="00946003"/>
    <w:rsid w:val="00946800"/>
    <w:rsid w:val="009500A4"/>
    <w:rsid w:val="00950955"/>
    <w:rsid w:val="0095138C"/>
    <w:rsid w:val="0095427C"/>
    <w:rsid w:val="00955863"/>
    <w:rsid w:val="00957C73"/>
    <w:rsid w:val="00962BF3"/>
    <w:rsid w:val="0096798D"/>
    <w:rsid w:val="00970E98"/>
    <w:rsid w:val="009730DA"/>
    <w:rsid w:val="0097494B"/>
    <w:rsid w:val="0097511E"/>
    <w:rsid w:val="0098081B"/>
    <w:rsid w:val="0098133E"/>
    <w:rsid w:val="00982664"/>
    <w:rsid w:val="00984C88"/>
    <w:rsid w:val="009863FC"/>
    <w:rsid w:val="0098708B"/>
    <w:rsid w:val="00990EAC"/>
    <w:rsid w:val="00991D11"/>
    <w:rsid w:val="0099717C"/>
    <w:rsid w:val="00997825"/>
    <w:rsid w:val="009A1CB3"/>
    <w:rsid w:val="009A5079"/>
    <w:rsid w:val="009A78AA"/>
    <w:rsid w:val="009B096E"/>
    <w:rsid w:val="009C15AC"/>
    <w:rsid w:val="009C1E84"/>
    <w:rsid w:val="009C2712"/>
    <w:rsid w:val="009C3478"/>
    <w:rsid w:val="009C36DE"/>
    <w:rsid w:val="009C5201"/>
    <w:rsid w:val="009C62A8"/>
    <w:rsid w:val="009C6785"/>
    <w:rsid w:val="009D1A9B"/>
    <w:rsid w:val="009D483E"/>
    <w:rsid w:val="009D5528"/>
    <w:rsid w:val="009D6117"/>
    <w:rsid w:val="009D69EC"/>
    <w:rsid w:val="009F1C8A"/>
    <w:rsid w:val="009F55C2"/>
    <w:rsid w:val="009F59D7"/>
    <w:rsid w:val="00A00224"/>
    <w:rsid w:val="00A0279B"/>
    <w:rsid w:val="00A06116"/>
    <w:rsid w:val="00A06144"/>
    <w:rsid w:val="00A22E7D"/>
    <w:rsid w:val="00A26122"/>
    <w:rsid w:val="00A3550C"/>
    <w:rsid w:val="00A43971"/>
    <w:rsid w:val="00A43D43"/>
    <w:rsid w:val="00A50CA7"/>
    <w:rsid w:val="00A50EA5"/>
    <w:rsid w:val="00A513A0"/>
    <w:rsid w:val="00A51A5D"/>
    <w:rsid w:val="00A52CF3"/>
    <w:rsid w:val="00A54F03"/>
    <w:rsid w:val="00A62DB3"/>
    <w:rsid w:val="00A631A3"/>
    <w:rsid w:val="00A63893"/>
    <w:rsid w:val="00A64A7D"/>
    <w:rsid w:val="00A6518F"/>
    <w:rsid w:val="00A66360"/>
    <w:rsid w:val="00A67E0B"/>
    <w:rsid w:val="00A70C76"/>
    <w:rsid w:val="00A7464D"/>
    <w:rsid w:val="00A805E9"/>
    <w:rsid w:val="00A80780"/>
    <w:rsid w:val="00A82498"/>
    <w:rsid w:val="00A92CEC"/>
    <w:rsid w:val="00A9358A"/>
    <w:rsid w:val="00A93B7E"/>
    <w:rsid w:val="00AA01E0"/>
    <w:rsid w:val="00AA487E"/>
    <w:rsid w:val="00AA50F6"/>
    <w:rsid w:val="00AB047F"/>
    <w:rsid w:val="00AB276B"/>
    <w:rsid w:val="00AB465D"/>
    <w:rsid w:val="00AB6519"/>
    <w:rsid w:val="00AB7875"/>
    <w:rsid w:val="00AC354C"/>
    <w:rsid w:val="00AC4F31"/>
    <w:rsid w:val="00AC53A7"/>
    <w:rsid w:val="00AD0740"/>
    <w:rsid w:val="00AD198C"/>
    <w:rsid w:val="00AD1E5B"/>
    <w:rsid w:val="00AD74DC"/>
    <w:rsid w:val="00AE2BFC"/>
    <w:rsid w:val="00AE4CE5"/>
    <w:rsid w:val="00AF2DE5"/>
    <w:rsid w:val="00AF478D"/>
    <w:rsid w:val="00AF7668"/>
    <w:rsid w:val="00B024DC"/>
    <w:rsid w:val="00B06B73"/>
    <w:rsid w:val="00B125F0"/>
    <w:rsid w:val="00B13FDA"/>
    <w:rsid w:val="00B15502"/>
    <w:rsid w:val="00B27F07"/>
    <w:rsid w:val="00B3164A"/>
    <w:rsid w:val="00B36C5A"/>
    <w:rsid w:val="00B37E6B"/>
    <w:rsid w:val="00B426FB"/>
    <w:rsid w:val="00B62D3F"/>
    <w:rsid w:val="00B63A5B"/>
    <w:rsid w:val="00B6451B"/>
    <w:rsid w:val="00B6574F"/>
    <w:rsid w:val="00B6663A"/>
    <w:rsid w:val="00B7174E"/>
    <w:rsid w:val="00B72EC5"/>
    <w:rsid w:val="00B775B6"/>
    <w:rsid w:val="00B77CAC"/>
    <w:rsid w:val="00B84157"/>
    <w:rsid w:val="00BB0350"/>
    <w:rsid w:val="00BB41FD"/>
    <w:rsid w:val="00BB7AEE"/>
    <w:rsid w:val="00BC17B4"/>
    <w:rsid w:val="00BC283C"/>
    <w:rsid w:val="00BD2B75"/>
    <w:rsid w:val="00BD3D56"/>
    <w:rsid w:val="00BD3ED3"/>
    <w:rsid w:val="00BD442E"/>
    <w:rsid w:val="00BD738C"/>
    <w:rsid w:val="00BE39B8"/>
    <w:rsid w:val="00BE71FF"/>
    <w:rsid w:val="00BF0033"/>
    <w:rsid w:val="00BF2502"/>
    <w:rsid w:val="00BF44A4"/>
    <w:rsid w:val="00BF69CF"/>
    <w:rsid w:val="00BF7BFF"/>
    <w:rsid w:val="00C035AA"/>
    <w:rsid w:val="00C105A1"/>
    <w:rsid w:val="00C10B2D"/>
    <w:rsid w:val="00C11E33"/>
    <w:rsid w:val="00C122F9"/>
    <w:rsid w:val="00C1681F"/>
    <w:rsid w:val="00C17699"/>
    <w:rsid w:val="00C176A6"/>
    <w:rsid w:val="00C21E12"/>
    <w:rsid w:val="00C2408C"/>
    <w:rsid w:val="00C24651"/>
    <w:rsid w:val="00C27180"/>
    <w:rsid w:val="00C34C4B"/>
    <w:rsid w:val="00C435ED"/>
    <w:rsid w:val="00C44F52"/>
    <w:rsid w:val="00C52A0D"/>
    <w:rsid w:val="00C54F79"/>
    <w:rsid w:val="00C61C60"/>
    <w:rsid w:val="00C61DF4"/>
    <w:rsid w:val="00C62660"/>
    <w:rsid w:val="00C653F7"/>
    <w:rsid w:val="00C86701"/>
    <w:rsid w:val="00C8774D"/>
    <w:rsid w:val="00C92C19"/>
    <w:rsid w:val="00C9376A"/>
    <w:rsid w:val="00C93C3A"/>
    <w:rsid w:val="00C96227"/>
    <w:rsid w:val="00C964EB"/>
    <w:rsid w:val="00CA462A"/>
    <w:rsid w:val="00CA46E3"/>
    <w:rsid w:val="00CB1422"/>
    <w:rsid w:val="00CB211A"/>
    <w:rsid w:val="00CB68F7"/>
    <w:rsid w:val="00CC32E8"/>
    <w:rsid w:val="00CC3B6C"/>
    <w:rsid w:val="00CC6EBC"/>
    <w:rsid w:val="00CD1405"/>
    <w:rsid w:val="00CD51A9"/>
    <w:rsid w:val="00CE3A3D"/>
    <w:rsid w:val="00CE7A30"/>
    <w:rsid w:val="00CE7A85"/>
    <w:rsid w:val="00CF27D8"/>
    <w:rsid w:val="00CF2D05"/>
    <w:rsid w:val="00CF3B09"/>
    <w:rsid w:val="00CF4EF6"/>
    <w:rsid w:val="00D00089"/>
    <w:rsid w:val="00D0476C"/>
    <w:rsid w:val="00D047EF"/>
    <w:rsid w:val="00D065A6"/>
    <w:rsid w:val="00D07528"/>
    <w:rsid w:val="00D110DC"/>
    <w:rsid w:val="00D1204C"/>
    <w:rsid w:val="00D1695C"/>
    <w:rsid w:val="00D24A5D"/>
    <w:rsid w:val="00D25CD9"/>
    <w:rsid w:val="00D26A08"/>
    <w:rsid w:val="00D26D74"/>
    <w:rsid w:val="00D270A5"/>
    <w:rsid w:val="00D2756B"/>
    <w:rsid w:val="00D3115C"/>
    <w:rsid w:val="00D31A36"/>
    <w:rsid w:val="00D37FCB"/>
    <w:rsid w:val="00D4023D"/>
    <w:rsid w:val="00D4069A"/>
    <w:rsid w:val="00D54ECC"/>
    <w:rsid w:val="00D61CE3"/>
    <w:rsid w:val="00D664C5"/>
    <w:rsid w:val="00D700EA"/>
    <w:rsid w:val="00D7189D"/>
    <w:rsid w:val="00D730CA"/>
    <w:rsid w:val="00D754E4"/>
    <w:rsid w:val="00D801DF"/>
    <w:rsid w:val="00D86307"/>
    <w:rsid w:val="00D94F64"/>
    <w:rsid w:val="00D978E4"/>
    <w:rsid w:val="00DA33AC"/>
    <w:rsid w:val="00DA561E"/>
    <w:rsid w:val="00DA576A"/>
    <w:rsid w:val="00DA64D0"/>
    <w:rsid w:val="00DA6582"/>
    <w:rsid w:val="00DA72B7"/>
    <w:rsid w:val="00DB0DFE"/>
    <w:rsid w:val="00DB67CB"/>
    <w:rsid w:val="00DC22C2"/>
    <w:rsid w:val="00DC575A"/>
    <w:rsid w:val="00DC5FE1"/>
    <w:rsid w:val="00DD01D3"/>
    <w:rsid w:val="00DD2B98"/>
    <w:rsid w:val="00DD4754"/>
    <w:rsid w:val="00DD4C2A"/>
    <w:rsid w:val="00DD5703"/>
    <w:rsid w:val="00DE03C1"/>
    <w:rsid w:val="00DE18B5"/>
    <w:rsid w:val="00DF09F4"/>
    <w:rsid w:val="00E02E0B"/>
    <w:rsid w:val="00E0593E"/>
    <w:rsid w:val="00E0603B"/>
    <w:rsid w:val="00E208B0"/>
    <w:rsid w:val="00E22BA8"/>
    <w:rsid w:val="00E26720"/>
    <w:rsid w:val="00E36DF7"/>
    <w:rsid w:val="00E37633"/>
    <w:rsid w:val="00E40A37"/>
    <w:rsid w:val="00E41AEE"/>
    <w:rsid w:val="00E47878"/>
    <w:rsid w:val="00E4794F"/>
    <w:rsid w:val="00E479ED"/>
    <w:rsid w:val="00E508A7"/>
    <w:rsid w:val="00E50F28"/>
    <w:rsid w:val="00E60A44"/>
    <w:rsid w:val="00E61B22"/>
    <w:rsid w:val="00E666EA"/>
    <w:rsid w:val="00E74087"/>
    <w:rsid w:val="00E85CEA"/>
    <w:rsid w:val="00E8690C"/>
    <w:rsid w:val="00E87ACC"/>
    <w:rsid w:val="00E97C53"/>
    <w:rsid w:val="00EA20D0"/>
    <w:rsid w:val="00EA23AF"/>
    <w:rsid w:val="00EA6493"/>
    <w:rsid w:val="00EA70F3"/>
    <w:rsid w:val="00EA7476"/>
    <w:rsid w:val="00EB0651"/>
    <w:rsid w:val="00EB1F89"/>
    <w:rsid w:val="00EB1FC2"/>
    <w:rsid w:val="00EB6A0B"/>
    <w:rsid w:val="00EB7FE9"/>
    <w:rsid w:val="00EC14DF"/>
    <w:rsid w:val="00EC1BB9"/>
    <w:rsid w:val="00EC4FAF"/>
    <w:rsid w:val="00ED3B32"/>
    <w:rsid w:val="00ED4484"/>
    <w:rsid w:val="00ED6B45"/>
    <w:rsid w:val="00ED7346"/>
    <w:rsid w:val="00ED77F3"/>
    <w:rsid w:val="00EE45D4"/>
    <w:rsid w:val="00EF1410"/>
    <w:rsid w:val="00EF5C39"/>
    <w:rsid w:val="00F05BB5"/>
    <w:rsid w:val="00F113BF"/>
    <w:rsid w:val="00F15471"/>
    <w:rsid w:val="00F20633"/>
    <w:rsid w:val="00F20ED0"/>
    <w:rsid w:val="00F2337D"/>
    <w:rsid w:val="00F25908"/>
    <w:rsid w:val="00F26E37"/>
    <w:rsid w:val="00F32A7C"/>
    <w:rsid w:val="00F34EC4"/>
    <w:rsid w:val="00F374E5"/>
    <w:rsid w:val="00F4271F"/>
    <w:rsid w:val="00F54453"/>
    <w:rsid w:val="00F5534E"/>
    <w:rsid w:val="00F6042B"/>
    <w:rsid w:val="00F62A47"/>
    <w:rsid w:val="00F62DCD"/>
    <w:rsid w:val="00F70FEC"/>
    <w:rsid w:val="00F7451A"/>
    <w:rsid w:val="00F74599"/>
    <w:rsid w:val="00F745D1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B5195"/>
    <w:rsid w:val="00FC6AE0"/>
    <w:rsid w:val="00FD0C4A"/>
    <w:rsid w:val="00FD2680"/>
    <w:rsid w:val="00FD73B1"/>
    <w:rsid w:val="00FE77D9"/>
    <w:rsid w:val="00FF1895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73568A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qFormat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841C07"/>
  </w:style>
  <w:style w:type="character" w:customStyle="1" w:styleId="eop">
    <w:name w:val="eop"/>
    <w:basedOn w:val="a2"/>
    <w:rsid w:val="00841C07"/>
  </w:style>
  <w:style w:type="character" w:styleId="afc">
    <w:name w:val="Strong"/>
    <w:basedOn w:val="a2"/>
    <w:uiPriority w:val="22"/>
    <w:qFormat/>
    <w:rsid w:val="00D754E4"/>
    <w:rPr>
      <w:b/>
      <w:bCs/>
    </w:rPr>
  </w:style>
  <w:style w:type="character" w:styleId="afd">
    <w:name w:val="Intense Reference"/>
    <w:basedOn w:val="a2"/>
    <w:uiPriority w:val="99"/>
    <w:qFormat/>
    <w:rsid w:val="003935C8"/>
    <w:rPr>
      <w:b/>
      <w:bCs/>
      <w:smallCaps/>
      <w:color w:val="4F81BD" w:themeColor="accent1"/>
      <w:spacing w:val="5"/>
    </w:rPr>
  </w:style>
  <w:style w:type="paragraph" w:customStyle="1" w:styleId="ds-markdown-paragraph">
    <w:name w:val="ds-markdown-paragraph"/>
    <w:basedOn w:val="a1"/>
    <w:rsid w:val="0093794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HTML">
    <w:name w:val="HTML Code"/>
    <w:basedOn w:val="a2"/>
    <w:uiPriority w:val="99"/>
    <w:semiHidden/>
    <w:unhideWhenUsed/>
    <w:rsid w:val="00937942"/>
    <w:rPr>
      <w:rFonts w:ascii="Courier New" w:eastAsia="Times New Roman" w:hAnsi="Courier New" w:cs="Courier New"/>
      <w:sz w:val="20"/>
      <w:szCs w:val="20"/>
    </w:rPr>
  </w:style>
  <w:style w:type="character" w:styleId="afe">
    <w:name w:val="Placeholder Text"/>
    <w:basedOn w:val="a2"/>
    <w:uiPriority w:val="99"/>
    <w:semiHidden/>
    <w:rsid w:val="009379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7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69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1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297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5926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5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591070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472558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64852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1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06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8681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3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69437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143383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808440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903712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80592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82912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642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9822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7CC0C6-3871-4D49-9A8A-9C44522FB3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</Template>
  <TotalTime>5648</TotalTime>
  <Pages>25</Pages>
  <Words>3935</Words>
  <Characters>22430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Иван Шумилов</cp:lastModifiedBy>
  <cp:revision>92</cp:revision>
  <cp:lastPrinted>2024-11-13T11:41:00Z</cp:lastPrinted>
  <dcterms:created xsi:type="dcterms:W3CDTF">2024-10-28T14:29:00Z</dcterms:created>
  <dcterms:modified xsi:type="dcterms:W3CDTF">2025-10-28T16:34:00Z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